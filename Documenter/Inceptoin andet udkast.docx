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kern w:val="28"/>
        </w:rPr>
        <w:id w:val="-240795504"/>
        <w:docPartObj>
          <w:docPartGallery w:val="Cover Pages"/>
          <w:docPartUnique/>
        </w:docPartObj>
      </w:sdtPr>
      <w:sdtEndPr>
        <w:rPr>
          <w:kern w:val="0"/>
          <w:sz w:val="56"/>
        </w:rPr>
      </w:sdtEndPr>
      <w:sdtContent>
        <w:p w:rsidR="00DC562A" w:rsidRDefault="00DC562A">
          <w:pPr>
            <w:rPr>
              <w:kern w:val="28"/>
            </w:rPr>
          </w:pPr>
        </w:p>
        <w:p w:rsidR="00DC562A" w:rsidRDefault="004A7F16">
          <w:pPr>
            <w:spacing w:line="276" w:lineRule="auto"/>
            <w:rPr>
              <w:rFonts w:asciiTheme="majorHAnsi" w:eastAsiaTheme="majorEastAsia" w:hAnsiTheme="majorHAnsi" w:cstheme="majorBidi"/>
              <w:caps/>
              <w:color w:val="000000" w:themeColor="text1"/>
              <w:spacing w:val="-20"/>
              <w:kern w:val="28"/>
              <w:sz w:val="56"/>
              <w:szCs w:val="56"/>
            </w:rPr>
          </w:pPr>
          <w:r>
            <w:rPr>
              <w:noProof/>
            </w:rPr>
            <mc:AlternateContent>
              <mc:Choice Requires="wps">
                <w:drawing>
                  <wp:anchor distT="0" distB="0" distL="114300" distR="114300" simplePos="0" relativeHeight="251674624" behindDoc="0" locked="0" layoutInCell="1" allowOverlap="1" wp14:editId="2387022E">
                    <wp:simplePos x="0" y="0"/>
                    <wp:positionH relativeFrom="margin">
                      <wp:align>left</wp:align>
                    </wp:positionH>
                    <mc:AlternateContent>
                      <mc:Choice Requires="wp14">
                        <wp:positionV relativeFrom="margin">
                          <wp14:pctPosVOffset>80000</wp14:pctPosVOffset>
                        </wp:positionV>
                      </mc:Choice>
                      <mc:Fallback>
                        <wp:positionV relativeFrom="page">
                          <wp:posOffset>8116570</wp:posOffset>
                        </wp:positionV>
                      </mc:Fallback>
                    </mc:AlternateContent>
                    <wp:extent cx="6272530" cy="566420"/>
                    <wp:effectExtent l="0" t="0" r="0" b="0"/>
                    <wp:wrapNone/>
                    <wp:docPr id="1" name="Tekstfel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4A7F16">
                                <w:pPr>
                                  <w:pStyle w:val="Undertitel"/>
                                </w:pPr>
                                <w:sdt>
                                  <w:sdtPr>
                                    <w:alias w:val="U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9708FB">
                                      <w:t>Uge 44</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felt 11" o:spid="_x0000_s1026" type="#_x0000_t202" style="position:absolute;margin-left:0;margin-top:0;width:493.9pt;height:44.6pt;z-index:251674624;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jxuAIAALs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" filled="f" stroked="f">
                    <v:textbox>
                      <w:txbxContent>
                        <w:p w:rsidR="00DC562A" w:rsidRDefault="004A7F16">
                          <w:pPr>
                            <w:pStyle w:val="Undertitel"/>
                          </w:pPr>
                          <w:sdt>
                            <w:sdtPr>
                              <w:alias w:val="U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9708FB">
                                <w:t>Uge 44</w:t>
                              </w:r>
                            </w:sdtContent>
                          </w:sdt>
                        </w:p>
                      </w:txbxContent>
                    </v:textbox>
                    <w10:wrap anchorx="margin" anchory="margin"/>
                  </v:shape>
                </w:pict>
              </mc:Fallback>
            </mc:AlternateContent>
          </w:r>
          <w:r>
            <w:rPr>
              <w:noProof/>
            </w:rPr>
            <mc:AlternateContent>
              <mc:Choice Requires="wps">
                <w:drawing>
                  <wp:anchor distT="0" distB="0" distL="114300" distR="114300" simplePos="0" relativeHeight="251673600" behindDoc="0" locked="0" layoutInCell="1" allowOverlap="1" wp14:editId="5548E1CC">
                    <wp:simplePos x="0" y="0"/>
                    <mc:AlternateContent>
                      <mc:Choice Requires="wp14">
                        <wp:positionH relativeFrom="margin">
                          <wp14:pctPosHOffset>-3500</wp14:pctPosHOffset>
                        </wp:positionH>
                      </mc:Choice>
                      <mc:Fallback>
                        <wp:positionH relativeFrom="page">
                          <wp:posOffset>448945</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6720840" cy="6297930"/>
                    <wp:effectExtent l="0" t="0" r="0" b="0"/>
                    <wp:wrapNone/>
                    <wp:docPr id="2" name="Tekstfelt 2"/>
                    <wp:cNvGraphicFramePr/>
                    <a:graphic xmlns:a="http://schemas.openxmlformats.org/drawingml/2006/main">
                      <a:graphicData uri="http://schemas.microsoft.com/office/word/2010/wordprocessingShape">
                        <wps:wsp>
                          <wps:cNvSpPr txBox="1"/>
                          <wps:spPr>
                            <a:xfrm>
                              <a:off x="0" y="0"/>
                              <a:ext cx="6720840" cy="6297930"/>
                            </a:xfrm>
                            <a:prstGeom prst="rect">
                              <a:avLst/>
                            </a:prstGeom>
                            <a:blipFill>
                              <a:blip r:embed="rId8"/>
                              <a:stretch>
                                <a:fillRect/>
                              </a:stretch>
                            </a:blipFill>
                            <a:ln w="6350">
                              <a:noFill/>
                            </a:ln>
                            <a:effectLst/>
                          </wps:spPr>
                          <wps:txbx>
                            <w:txbxContent>
                              <w:p w:rsidR="00DC562A" w:rsidRDefault="009708FB">
                                <w:pPr>
                                  <w:pStyle w:val="Sidehoved"/>
                                  <w:tabs>
                                    <w:tab w:val="left" w:pos="6765"/>
                                  </w:tabs>
                                </w:pPr>
                                <w:r>
                                  <w:rPr>
                                    <w:noProof/>
                                  </w:rPr>
                                  <w:drawing>
                                    <wp:inline distT="0" distB="0" distL="0" distR="0" wp14:anchorId="63C025BF" wp14:editId="719630B0">
                                      <wp:extent cx="6532245" cy="6734175"/>
                                      <wp:effectExtent l="0" t="0" r="1905"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6377" cy="673843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72500</wp14:pctHeight>
                    </wp14:sizeRelV>
                  </wp:anchor>
                </w:drawing>
              </mc:Choice>
              <mc:Fallback>
                <w:pict>
                  <v:shape id="Tekstfelt 2" o:spid="_x0000_s1027" type="#_x0000_t202" style="position:absolute;margin-left:0;margin-top:0;width:529.2pt;height:495.9pt;z-index:251673600;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" stroked="f" strokeweight=".5pt">
                    <v:fill r:id="rId10" o:title="" recolor="t" rotate="t" type="frame"/>
                    <v:textbox inset="0,0,0,0">
                      <w:txbxContent>
                        <w:p w:rsidR="00DC562A" w:rsidRDefault="009708FB">
                          <w:pPr>
                            <w:pStyle w:val="Sidehoved"/>
                            <w:tabs>
                              <w:tab w:val="left" w:pos="6765"/>
                            </w:tabs>
                          </w:pPr>
                          <w:r>
                            <w:rPr>
                              <w:noProof/>
                            </w:rPr>
                            <w:drawing>
                              <wp:inline distT="0" distB="0" distL="0" distR="0" wp14:anchorId="63C025BF" wp14:editId="719630B0">
                                <wp:extent cx="6532245" cy="6734175"/>
                                <wp:effectExtent l="0" t="0" r="1905"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6377" cy="6738435"/>
                                        </a:xfrm>
                                        <a:prstGeom prst="rect">
                                          <a:avLst/>
                                        </a:prstGeom>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editId="680B2E44">
                    <wp:simplePos x="0" y="0"/>
                    <wp:positionH relativeFrom="margin">
                      <wp:align>left</wp:align>
                    </wp:positionH>
                    <mc:AlternateContent>
                      <mc:Choice Requires="wp14">
                        <wp:positionV relativeFrom="margin">
                          <wp14:pctPosVOffset>70000</wp14:pctPosVOffset>
                        </wp:positionV>
                      </mc:Choice>
                      <mc:Fallback>
                        <wp:positionV relativeFrom="page">
                          <wp:posOffset>7193280</wp:posOffset>
                        </wp:positionV>
                      </mc:Fallback>
                    </mc:AlternateContent>
                    <wp:extent cx="6016625" cy="886460"/>
                    <wp:effectExtent l="0" t="0" r="0" b="0"/>
                    <wp:wrapNone/>
                    <wp:docPr id="3" name="Tekstfelt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4A7F1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9708FB">
                                      <w:rPr>
                                        <w:sz w:val="56"/>
                                      </w:rPr>
                                      <w:t>Inception phase</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id="Tekstfelt 26" o:spid="_x0000_s1028" type="#_x0000_t202" style="position:absolute;margin-left:0;margin-top:0;width:473.75pt;height:69.8pt;z-index:251669504;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" filled="f" stroked="f">
                    <v:textbox>
                      <w:txbxContent>
                        <w:p w:rsidR="00DC562A" w:rsidRDefault="004A7F1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9708FB">
                                <w:rPr>
                                  <w:sz w:val="56"/>
                                </w:rPr>
                                <w:t>Inception phase</w:t>
                              </w:r>
                            </w:sdtContent>
                          </w:sdt>
                        </w:p>
                      </w:txbxContent>
                    </v:textbox>
                    <w10:wrap anchorx="margin" anchory="margin"/>
                  </v:shape>
                </w:pict>
              </mc:Fallback>
            </mc:AlternateContent>
          </w:r>
          <w:r>
            <w:rPr>
              <w:noProof/>
            </w:rPr>
            <mc:AlternateContent>
              <mc:Choice Requires="wps">
                <w:drawing>
                  <wp:anchor distT="0" distB="0" distL="114300" distR="114300" simplePos="0" relativeHeight="251672576" behindDoc="0" locked="0" layoutInCell="1" allowOverlap="1" wp14:editId="0FFADAC5">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776DBBD2" id="Rektangel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ySlQ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ksEyS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editId="25A778E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3C8F3C9" id="Rektangel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WPlg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6lSFj5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editId="24D61EBF">
                    <wp:simplePos x="0" y="0"/>
                    <wp:positionH relativeFrom="margin">
                      <wp:align>center</wp:align>
                    </wp:positionH>
                    <wp:positionV relativeFrom="margin">
                      <wp:align>center</wp:align>
                    </wp:positionV>
                    <wp:extent cx="6839585" cy="9121140"/>
                    <wp:effectExtent l="0" t="0" r="9525" b="0"/>
                    <wp:wrapNone/>
                    <wp:docPr id="6" name="Rektange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76CADF4F" id="Rektangel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uNHPC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Pr>
              <w:noProof/>
            </w:rPr>
            <mc:AlternateContent>
              <mc:Choice Requires="wps">
                <w:drawing>
                  <wp:anchor distT="0" distB="0" distL="114300" distR="114300" simplePos="0" relativeHeight="251668480" behindDoc="0" locked="0" layoutInCell="1" allowOverlap="1" wp14:editId="45663D49">
                    <wp:simplePos x="0" y="0"/>
                    <wp:positionH relativeFrom="margin">
                      <wp:align>left</wp:align>
                    </wp:positionH>
                    <mc:AlternateContent>
                      <mc:Choice Requires="wp14">
                        <wp:positionV relativeFrom="margin">
                          <wp14:pctPosVOffset>87000</wp14:pctPosVOffset>
                        </wp:positionV>
                      </mc:Choice>
                      <mc:Fallback>
                        <wp:positionV relativeFrom="page">
                          <wp:posOffset>8763000</wp:posOffset>
                        </wp:positionV>
                      </mc:Fallback>
                    </mc:AlternateContent>
                    <wp:extent cx="6016625" cy="804545"/>
                    <wp:effectExtent l="0" t="0" r="0" b="0"/>
                    <wp:wrapNone/>
                    <wp:docPr id="16" name="Tekstfelt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9708FB">
                                <w:r>
                                  <w:t>Lavet af Kasper Uhre, Peter Clausen, Allan Holm, Nikolai Christiansen.</w:t>
                                </w:r>
                              </w:p>
                              <w:p w:rsidR="009708FB" w:rsidRDefault="009708FB">
                                <w:r>
                                  <w:t>2 semester.</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Tekstfelt 24" o:spid="_x0000_s1029" type="#_x0000_t202" style="position:absolute;margin-left:0;margin-top:0;width:473.75pt;height:63.35pt;z-index:251668480;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" filled="f" stroked="f">
                    <v:textbox>
                      <w:txbxContent>
                        <w:p w:rsidR="00DC562A" w:rsidRDefault="009708FB">
                          <w:r>
                            <w:t>Lavet af Kasper Uhre, Peter Clausen, Allan Holm, Nikolai Christiansen.</w:t>
                          </w:r>
                        </w:p>
                        <w:p w:rsidR="009708FB" w:rsidRDefault="009708FB">
                          <w:r>
                            <w:t>2 semester.</w:t>
                          </w:r>
                        </w:p>
                      </w:txbxContent>
                    </v:textbox>
                    <w10:wrap anchorx="margin" anchory="margin"/>
                  </v:shape>
                </w:pict>
              </mc:Fallback>
            </mc:AlternateContent>
          </w:r>
          <w:r>
            <w:rPr>
              <w:sz w:val="56"/>
            </w:rPr>
            <w:br w:type="page"/>
          </w:r>
        </w:p>
      </w:sdtContent>
    </w:sdt>
    <w:sdt>
      <w:sdtPr>
        <w:id w:val="633372245"/>
        <w:placeholder>
          <w:docPart w:val="EC233839C3B642AB8167F7FC3C9A9899"/>
        </w:placeholder>
        <w:dataBinding w:prefixMappings="xmlns:ns0='http://schemas.openxmlformats.org/package/2006/metadata/core-properties' xmlns:ns1='http://purl.org/dc/elements/1.1/'" w:xpath="/ns0:coreProperties[1]/ns1:title[1]" w:storeItemID="{6C3C8BC8-F283-45AE-878A-BAB7291924A1}"/>
        <w:text/>
      </w:sdtPr>
      <w:sdtEndPr/>
      <w:sdtContent>
        <w:p w:rsidR="00DC562A" w:rsidRDefault="009708FB">
          <w:pPr>
            <w:pStyle w:val="Titel"/>
          </w:pPr>
          <w:r>
            <w:t>Inception phase</w:t>
          </w:r>
        </w:p>
      </w:sdtContent>
    </w:sdt>
    <w:p w:rsidR="009708FB" w:rsidRDefault="004A7F16">
      <w:sdt>
        <w:sdtPr>
          <w:id w:val="1161806749"/>
          <w:placeholder>
            <w:docPart w:val="79CA97C5ACE74E68A61422F9D01C8C15"/>
          </w:placeholder>
          <w:dataBinding w:prefixMappings="xmlns:ns0='http://schemas.openxmlformats.org/package/2006/metadata/core-properties' xmlns:ns1='http://purl.org/dc/elements/1.1/'" w:xpath="/ns0:coreProperties[1]/ns1:subject[1]" w:storeItemID="{6C3C8BC8-F283-45AE-878A-BAB7291924A1}"/>
          <w:text/>
        </w:sdtPr>
        <w:sdtEndPr/>
        <w:sdtContent>
          <w:r w:rsidR="009708FB">
            <w:t>Uge 44</w:t>
          </w:r>
        </w:sdtContent>
      </w:sdt>
      <w:r>
        <w:t xml:space="preserve"> </w:t>
      </w:r>
    </w:p>
    <w:p w:rsidR="00DC562A" w:rsidRDefault="009708FB" w:rsidP="009708FB">
      <w:pPr>
        <w:pStyle w:val="Undertitel"/>
      </w:pPr>
      <w:r>
        <w:t>Project Establishment</w:t>
      </w:r>
    </w:p>
    <w:p w:rsidR="009708FB" w:rsidRPr="00B02E72" w:rsidRDefault="009708FB" w:rsidP="009708FB">
      <w:pPr>
        <w:rPr>
          <w:b/>
        </w:rPr>
      </w:pPr>
      <w:r w:rsidRPr="00B02E72">
        <w:rPr>
          <w:b/>
        </w:rPr>
        <w:t>Introduktion</w:t>
      </w:r>
    </w:p>
    <w:p w:rsidR="009708FB" w:rsidRDefault="009708FB" w:rsidP="009708FB">
      <w:r>
        <w:t xml:space="preserve">Vi arbejder med </w:t>
      </w:r>
      <w:proofErr w:type="spellStart"/>
      <w:r>
        <w:t>Touchpoint</w:t>
      </w:r>
      <w:proofErr w:type="spellEnd"/>
      <w:r>
        <w:t xml:space="preserve"> som vores kunde, og har fået tildelt nogle screenshots af deres system, som vi tager udgangspunkt i. Vi har udarbejdet Forretningsanalyse, risikoanalyse, krav, udviklet en prototype, planlagt frem de næste skridt.</w:t>
      </w:r>
    </w:p>
    <w:p w:rsidR="00B02E72" w:rsidRDefault="00B02E72" w:rsidP="009708FB">
      <w:pPr>
        <w:rPr>
          <w:b/>
        </w:rPr>
      </w:pPr>
      <w:r w:rsidRPr="00B02E72">
        <w:rPr>
          <w:b/>
        </w:rPr>
        <w:t>Projekt</w:t>
      </w:r>
      <w:r>
        <w:t xml:space="preserve"> </w:t>
      </w:r>
      <w:r w:rsidRPr="00B02E72">
        <w:rPr>
          <w:b/>
        </w:rPr>
        <w:t>beskrivelse</w:t>
      </w:r>
    </w:p>
    <w:p w:rsidR="00B02E72" w:rsidRDefault="00B02E72" w:rsidP="009708FB">
      <w:proofErr w:type="spellStart"/>
      <w:r>
        <w:t>Touchpoint</w:t>
      </w:r>
      <w:proofErr w:type="spellEnd"/>
      <w:r>
        <w:t xml:space="preserve"> har et fungerende it-system, men ønsker at vi laver vores version af programmet. Det skal kunne det samme, men er det muligt at optimere processer gør vi naturligvis det. Vi løbende kontakt med vores underviser som spiller rollen som </w:t>
      </w:r>
      <w:proofErr w:type="spellStart"/>
      <w:r>
        <w:t>Touchpoint</w:t>
      </w:r>
      <w:proofErr w:type="spellEnd"/>
      <w:r>
        <w:t xml:space="preserve"> i dette forløb.</w:t>
      </w:r>
    </w:p>
    <w:p w:rsidR="00B02E72" w:rsidRDefault="00B02E72" w:rsidP="009708FB">
      <w:pPr>
        <w:rPr>
          <w:b/>
        </w:rPr>
      </w:pPr>
      <w:r>
        <w:rPr>
          <w:b/>
        </w:rPr>
        <w:t>Tekniske værktøjer</w:t>
      </w:r>
    </w:p>
    <w:p w:rsidR="00B02E72" w:rsidRDefault="00B02E72" w:rsidP="00B02E72">
      <w:pPr>
        <w:pStyle w:val="Listeafsnit"/>
        <w:numPr>
          <w:ilvl w:val="0"/>
          <w:numId w:val="1"/>
        </w:numPr>
      </w:pPr>
      <w:r>
        <w:t>Visual Studio 2017</w:t>
      </w:r>
    </w:p>
    <w:p w:rsidR="00B02E72" w:rsidRDefault="00B02E72" w:rsidP="00B02E72">
      <w:pPr>
        <w:pStyle w:val="Listeafsnit"/>
        <w:numPr>
          <w:ilvl w:val="0"/>
          <w:numId w:val="1"/>
        </w:numPr>
      </w:pPr>
      <w:r>
        <w:t>Discord</w:t>
      </w:r>
    </w:p>
    <w:p w:rsidR="00B02E72" w:rsidRDefault="00B02E72" w:rsidP="00B02E72">
      <w:pPr>
        <w:pStyle w:val="Listeafsnit"/>
        <w:numPr>
          <w:ilvl w:val="0"/>
          <w:numId w:val="1"/>
        </w:numPr>
      </w:pPr>
      <w:proofErr w:type="spellStart"/>
      <w:r>
        <w:t>Trello</w:t>
      </w:r>
      <w:proofErr w:type="spellEnd"/>
    </w:p>
    <w:p w:rsidR="00B02E72" w:rsidRDefault="00B02E72" w:rsidP="00B02E72">
      <w:pPr>
        <w:pStyle w:val="Listeafsnit"/>
        <w:numPr>
          <w:ilvl w:val="0"/>
          <w:numId w:val="1"/>
        </w:numPr>
      </w:pPr>
      <w:proofErr w:type="spellStart"/>
      <w:r>
        <w:t>Github</w:t>
      </w:r>
      <w:proofErr w:type="spellEnd"/>
    </w:p>
    <w:p w:rsidR="00B02E72" w:rsidRDefault="00B02E72" w:rsidP="00B02E72"/>
    <w:p w:rsidR="00B02E72" w:rsidRDefault="00B02E72" w:rsidP="00B02E72">
      <w:pPr>
        <w:rPr>
          <w:b/>
        </w:rPr>
      </w:pPr>
      <w:r>
        <w:rPr>
          <w:b/>
        </w:rPr>
        <w:t>Gruppe roller</w:t>
      </w:r>
    </w:p>
    <w:p w:rsidR="00B02E72" w:rsidRDefault="00B02E72" w:rsidP="00B02E72">
      <w:r>
        <w:t>Vi har delt valgt hvilke medlemmer af gruppen, som vi andre kan referer til.</w:t>
      </w:r>
    </w:p>
    <w:p w:rsidR="00B02E72" w:rsidRDefault="00B02E72" w:rsidP="00B02E72">
      <w:pPr>
        <w:rPr>
          <w:rFonts w:cs="Calibri"/>
        </w:rPr>
      </w:pPr>
      <w:r>
        <w:rPr>
          <w:rFonts w:cs="Calibri"/>
        </w:rPr>
        <w:t>Allan Holm Søndergaard –  Design</w:t>
      </w:r>
    </w:p>
    <w:p w:rsidR="00B02E72" w:rsidRDefault="00B02E72" w:rsidP="00B02E72">
      <w:pPr>
        <w:rPr>
          <w:rFonts w:cs="Calibri"/>
        </w:rPr>
      </w:pPr>
      <w:r>
        <w:rPr>
          <w:rFonts w:cs="Calibri"/>
        </w:rPr>
        <w:t>Nikolai Christiansen - Kode</w:t>
      </w:r>
    </w:p>
    <w:p w:rsidR="00B02E72" w:rsidRDefault="00B02E72" w:rsidP="00B02E72">
      <w:pPr>
        <w:rPr>
          <w:rFonts w:cs="Calibri"/>
        </w:rPr>
      </w:pPr>
      <w:r>
        <w:rPr>
          <w:rFonts w:cs="Calibri"/>
        </w:rPr>
        <w:t xml:space="preserve">Peter </w:t>
      </w:r>
      <w:proofErr w:type="spellStart"/>
      <w:r>
        <w:rPr>
          <w:rFonts w:cs="Calibri"/>
        </w:rPr>
        <w:t>Sønderstgaard</w:t>
      </w:r>
      <w:proofErr w:type="spellEnd"/>
      <w:r>
        <w:rPr>
          <w:rFonts w:cs="Calibri"/>
        </w:rPr>
        <w:t xml:space="preserve"> Clausen – Design</w:t>
      </w:r>
    </w:p>
    <w:p w:rsidR="00B02E72" w:rsidRDefault="00B02E72" w:rsidP="00B02E72">
      <w:pPr>
        <w:rPr>
          <w:rFonts w:cs="Calibri"/>
        </w:rPr>
      </w:pPr>
      <w:r>
        <w:rPr>
          <w:rFonts w:cs="Calibri"/>
        </w:rPr>
        <w:t xml:space="preserve">Kasper Uhre </w:t>
      </w:r>
      <w:r>
        <w:rPr>
          <w:rFonts w:cs="Calibri"/>
        </w:rPr>
        <w:t>–</w:t>
      </w:r>
      <w:r>
        <w:rPr>
          <w:rFonts w:cs="Calibri"/>
        </w:rPr>
        <w:t xml:space="preserve"> Kode</w:t>
      </w:r>
    </w:p>
    <w:p w:rsidR="00B02E72" w:rsidRDefault="00B02E72">
      <w:pPr>
        <w:spacing w:line="276" w:lineRule="auto"/>
        <w:rPr>
          <w:b/>
        </w:rPr>
      </w:pPr>
      <w:r>
        <w:rPr>
          <w:b/>
        </w:rPr>
        <w:br w:type="page"/>
      </w:r>
    </w:p>
    <w:p w:rsidR="00B02E72" w:rsidRPr="00B02E72" w:rsidRDefault="00B02E72" w:rsidP="00B02E72">
      <w:pPr>
        <w:rPr>
          <w:b/>
          <w:sz w:val="24"/>
        </w:rPr>
      </w:pPr>
      <w:r w:rsidRPr="00B02E72">
        <w:rPr>
          <w:b/>
        </w:rPr>
        <w:lastRenderedPageBreak/>
        <w:t>Risikoanalyse af teamet</w:t>
      </w:r>
    </w:p>
    <w:tbl>
      <w:tblPr>
        <w:tblW w:w="9622" w:type="dxa"/>
        <w:tblCellMar>
          <w:left w:w="10" w:type="dxa"/>
          <w:right w:w="10" w:type="dxa"/>
        </w:tblCellMar>
        <w:tblLook w:val="04A0" w:firstRow="1" w:lastRow="0" w:firstColumn="1" w:lastColumn="0" w:noHBand="0" w:noVBand="1"/>
      </w:tblPr>
      <w:tblGrid>
        <w:gridCol w:w="980"/>
        <w:gridCol w:w="1158"/>
        <w:gridCol w:w="1460"/>
        <w:gridCol w:w="1427"/>
        <w:gridCol w:w="1660"/>
        <w:gridCol w:w="1204"/>
        <w:gridCol w:w="1733"/>
      </w:tblGrid>
      <w:tr w:rsidR="00B02E72" w:rsidTr="00B02E72">
        <w:tc>
          <w:tcPr>
            <w:tcW w:w="1104" w:type="dxa"/>
            <w:tcBorders>
              <w:top w:val="nil"/>
              <w:left w:val="single" w:sz="6" w:space="0" w:color="000000"/>
              <w:bottom w:val="single" w:sz="12" w:space="0" w:color="000000"/>
              <w:right w:val="single" w:sz="12" w:space="0" w:color="000000"/>
            </w:tcBorders>
            <w:shd w:val="clear" w:color="auto" w:fill="ED7D31"/>
            <w:tcMar>
              <w:top w:w="0" w:type="dxa"/>
              <w:left w:w="108" w:type="dxa"/>
              <w:bottom w:w="0" w:type="dxa"/>
              <w:right w:w="108" w:type="dxa"/>
            </w:tcMar>
            <w:hideMark/>
          </w:tcPr>
          <w:p w:rsidR="00B02E72" w:rsidRDefault="00B02E72">
            <w:pPr>
              <w:rPr>
                <w:rFonts w:cs="Calibri"/>
              </w:rPr>
            </w:pPr>
            <w:r>
              <w:rPr>
                <w:rFonts w:cs="Calibri"/>
              </w:rPr>
              <w:t>ID</w:t>
            </w:r>
          </w:p>
        </w:tc>
        <w:tc>
          <w:tcPr>
            <w:tcW w:w="1204"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Navn</w:t>
            </w:r>
          </w:p>
        </w:tc>
        <w:tc>
          <w:tcPr>
            <w:tcW w:w="1488"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Beskrivelse</w:t>
            </w:r>
          </w:p>
        </w:tc>
        <w:tc>
          <w:tcPr>
            <w:tcW w:w="1489"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Påvirkning</w:t>
            </w:r>
          </w:p>
        </w:tc>
        <w:tc>
          <w:tcPr>
            <w:tcW w:w="1501"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Sandsynlighed</w:t>
            </w:r>
          </w:p>
        </w:tc>
        <w:tc>
          <w:tcPr>
            <w:tcW w:w="1232"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Ansvarlig</w:t>
            </w:r>
          </w:p>
        </w:tc>
        <w:tc>
          <w:tcPr>
            <w:tcW w:w="1604" w:type="dxa"/>
            <w:tcBorders>
              <w:top w:val="nil"/>
              <w:left w:val="nil"/>
              <w:bottom w:val="single" w:sz="4" w:space="0" w:color="000000"/>
              <w:right w:val="single" w:sz="6" w:space="0" w:color="000000"/>
            </w:tcBorders>
            <w:shd w:val="clear" w:color="auto" w:fill="ED7D31"/>
            <w:tcMar>
              <w:top w:w="0" w:type="dxa"/>
              <w:left w:w="108" w:type="dxa"/>
              <w:bottom w:w="0" w:type="dxa"/>
              <w:right w:w="108" w:type="dxa"/>
            </w:tcMar>
            <w:hideMark/>
          </w:tcPr>
          <w:p w:rsidR="00B02E72" w:rsidRDefault="00B02E72">
            <w:pPr>
              <w:rPr>
                <w:rFonts w:cs="Calibri"/>
              </w:rPr>
            </w:pPr>
            <w:proofErr w:type="spellStart"/>
            <w:r>
              <w:rPr>
                <w:rFonts w:cs="Calibri"/>
              </w:rPr>
              <w:t>Next</w:t>
            </w:r>
            <w:proofErr w:type="spellEnd"/>
            <w:r>
              <w:rPr>
                <w:rFonts w:cs="Calibri"/>
              </w:rPr>
              <w:t xml:space="preserve"> step</w:t>
            </w:r>
          </w:p>
        </w:tc>
      </w:tr>
      <w:tr w:rsidR="00B02E72" w:rsidTr="00B02E72">
        <w:tc>
          <w:tcPr>
            <w:tcW w:w="1104" w:type="dxa"/>
            <w:tcBorders>
              <w:top w:val="single" w:sz="12" w:space="0" w:color="000000"/>
              <w:left w:val="single" w:sz="6" w:space="0" w:color="000000"/>
              <w:bottom w:val="nil"/>
              <w:right w:val="single" w:sz="4" w:space="0" w:color="000000"/>
            </w:tcBorders>
            <w:shd w:val="clear" w:color="auto" w:fill="A5A5A5"/>
            <w:tcMar>
              <w:top w:w="0" w:type="dxa"/>
              <w:left w:w="108" w:type="dxa"/>
              <w:bottom w:w="0" w:type="dxa"/>
              <w:right w:w="108" w:type="dxa"/>
            </w:tcMar>
            <w:hideMark/>
          </w:tcPr>
          <w:p w:rsidR="00B02E72" w:rsidRDefault="00B02E72">
            <w:pPr>
              <w:rPr>
                <w:rFonts w:cs="Calibri"/>
              </w:rPr>
            </w:pPr>
            <w:r>
              <w:rPr>
                <w:rFonts w:cs="Calibri"/>
              </w:rPr>
              <w:t>R01</w:t>
            </w: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Sygdom</w:t>
            </w:r>
          </w:p>
        </w:tc>
        <w:tc>
          <w:tcPr>
            <w:tcW w:w="1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Medlemmer møder ikke op grundet sygdom</w:t>
            </w:r>
          </w:p>
        </w:tc>
        <w:tc>
          <w:tcPr>
            <w:tcW w:w="1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Tid</w:t>
            </w:r>
          </w:p>
        </w:tc>
        <w:tc>
          <w:tcPr>
            <w:tcW w:w="1501"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B02E72" w:rsidRDefault="00B02E72">
            <w:pPr>
              <w:rPr>
                <w:rFonts w:cs="Calibri"/>
              </w:rPr>
            </w:pPr>
            <w:r>
              <w:rPr>
                <w:rFonts w:cs="Calibri"/>
              </w:rPr>
              <w:t>Mellem</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Alle</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Få omfordelt arbejdsopgaver</w:t>
            </w:r>
          </w:p>
        </w:tc>
      </w:tr>
      <w:tr w:rsidR="00B02E72" w:rsidTr="00B02E72">
        <w:tc>
          <w:tcPr>
            <w:tcW w:w="1104" w:type="dxa"/>
            <w:tcBorders>
              <w:top w:val="nil"/>
              <w:left w:val="single" w:sz="6" w:space="0" w:color="000000"/>
              <w:bottom w:val="nil"/>
              <w:right w:val="single" w:sz="4" w:space="0" w:color="000000"/>
            </w:tcBorders>
            <w:shd w:val="clear" w:color="auto" w:fill="A5A5A5"/>
            <w:tcMar>
              <w:top w:w="0" w:type="dxa"/>
              <w:left w:w="108" w:type="dxa"/>
              <w:bottom w:w="0" w:type="dxa"/>
              <w:right w:w="108" w:type="dxa"/>
            </w:tcMar>
            <w:hideMark/>
          </w:tcPr>
          <w:p w:rsidR="00B02E72" w:rsidRDefault="00B02E72">
            <w:pPr>
              <w:rPr>
                <w:rFonts w:cs="Calibri"/>
              </w:rPr>
            </w:pPr>
            <w:r>
              <w:rPr>
                <w:rFonts w:cs="Calibri"/>
              </w:rPr>
              <w:t>R02</w:t>
            </w: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Tidsfrist</w:t>
            </w:r>
          </w:p>
        </w:tc>
        <w:tc>
          <w:tcPr>
            <w:tcW w:w="1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Vi når ikke de satte tidsfrister</w:t>
            </w:r>
          </w:p>
        </w:tc>
        <w:tc>
          <w:tcPr>
            <w:tcW w:w="1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Tid</w:t>
            </w:r>
          </w:p>
        </w:tc>
        <w:tc>
          <w:tcPr>
            <w:tcW w:w="1501"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B02E72" w:rsidRDefault="00B02E72">
            <w:pPr>
              <w:rPr>
                <w:rFonts w:cs="Calibri"/>
              </w:rPr>
            </w:pPr>
            <w:r>
              <w:rPr>
                <w:rFonts w:cs="Calibri"/>
              </w:rPr>
              <w:t>Mellem</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Alle</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proofErr w:type="spellStart"/>
            <w:r>
              <w:rPr>
                <w:rFonts w:cs="Calibri"/>
              </w:rPr>
              <w:t>unscope</w:t>
            </w:r>
            <w:proofErr w:type="spellEnd"/>
          </w:p>
        </w:tc>
      </w:tr>
      <w:tr w:rsidR="00B02E72" w:rsidTr="00B02E72">
        <w:tc>
          <w:tcPr>
            <w:tcW w:w="1104" w:type="dxa"/>
            <w:tcBorders>
              <w:top w:val="nil"/>
              <w:left w:val="single" w:sz="6" w:space="0" w:color="000000"/>
              <w:bottom w:val="single" w:sz="4" w:space="0" w:color="000000"/>
              <w:right w:val="single" w:sz="4" w:space="0" w:color="000000"/>
            </w:tcBorders>
            <w:shd w:val="clear" w:color="auto" w:fill="A5A5A5"/>
            <w:tcMar>
              <w:top w:w="0" w:type="dxa"/>
              <w:left w:w="108" w:type="dxa"/>
              <w:bottom w:w="0" w:type="dxa"/>
              <w:right w:w="108" w:type="dxa"/>
            </w:tcMar>
            <w:hideMark/>
          </w:tcPr>
          <w:p w:rsidR="00B02E72" w:rsidRDefault="00B02E72">
            <w:pPr>
              <w:rPr>
                <w:rFonts w:cs="Calibri"/>
              </w:rPr>
            </w:pPr>
            <w:r>
              <w:rPr>
                <w:rFonts w:cs="Calibri"/>
              </w:rPr>
              <w:t>R03</w:t>
            </w: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Frafald</w:t>
            </w:r>
          </w:p>
        </w:tc>
        <w:tc>
          <w:tcPr>
            <w:tcW w:w="1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Person i gruppen falder fra</w:t>
            </w:r>
          </w:p>
        </w:tc>
        <w:tc>
          <w:tcPr>
            <w:tcW w:w="1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Tid</w:t>
            </w:r>
          </w:p>
        </w:tc>
        <w:tc>
          <w:tcPr>
            <w:tcW w:w="1501"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B02E72" w:rsidRDefault="00B02E72">
            <w:pPr>
              <w:rPr>
                <w:rFonts w:cs="Calibri"/>
              </w:rPr>
            </w:pPr>
            <w:r>
              <w:rPr>
                <w:rFonts w:cs="Calibri"/>
              </w:rPr>
              <w:t>Lav</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Alle</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Omfordele arbejdet, evt. finde nyt medlem</w:t>
            </w:r>
          </w:p>
        </w:tc>
      </w:tr>
    </w:tbl>
    <w:p w:rsidR="00B02E72" w:rsidRDefault="00B02E72" w:rsidP="009708FB">
      <w:pPr>
        <w:rPr>
          <w:b/>
        </w:rPr>
      </w:pPr>
    </w:p>
    <w:p w:rsidR="00175B87" w:rsidRDefault="00175B87" w:rsidP="009708FB">
      <w:pPr>
        <w:rPr>
          <w:b/>
        </w:rPr>
      </w:pPr>
    </w:p>
    <w:p w:rsidR="00175B87" w:rsidRDefault="00175B87" w:rsidP="009708FB">
      <w:pPr>
        <w:rPr>
          <w:b/>
        </w:rPr>
      </w:pPr>
      <w:r>
        <w:rPr>
          <w:b/>
        </w:rPr>
        <w:t>Gruppe Kontrakt</w:t>
      </w:r>
    </w:p>
    <w:p w:rsidR="00175B87" w:rsidRDefault="00175B87" w:rsidP="00175B87">
      <w:pPr>
        <w:pStyle w:val="Listeafsnit"/>
        <w:numPr>
          <w:ilvl w:val="0"/>
          <w:numId w:val="1"/>
        </w:numPr>
      </w:pPr>
      <w:r>
        <w:t>Er man ikke i stand til at møde i skole – skal der gives besked til gruppen i discord.</w:t>
      </w:r>
    </w:p>
    <w:p w:rsidR="00175B87" w:rsidRDefault="00175B87" w:rsidP="00175B87">
      <w:pPr>
        <w:pStyle w:val="Listeafsnit"/>
        <w:numPr>
          <w:ilvl w:val="0"/>
          <w:numId w:val="1"/>
        </w:numPr>
      </w:pPr>
      <w:r>
        <w:t>Alle givet deadlines skal overholdes.</w:t>
      </w:r>
    </w:p>
    <w:p w:rsidR="00175B87" w:rsidRDefault="00175B87" w:rsidP="00175B87">
      <w:pPr>
        <w:pStyle w:val="Listeafsnit"/>
        <w:numPr>
          <w:ilvl w:val="0"/>
          <w:numId w:val="1"/>
        </w:numPr>
      </w:pPr>
      <w:r>
        <w:t>Bliver gruppen enige om alternative tider skal disse overholdes.</w:t>
      </w:r>
    </w:p>
    <w:p w:rsidR="00175B87" w:rsidRDefault="00175B87" w:rsidP="00175B87">
      <w:pPr>
        <w:pStyle w:val="Listeafsnit"/>
        <w:numPr>
          <w:ilvl w:val="0"/>
          <w:numId w:val="1"/>
        </w:numPr>
      </w:pPr>
      <w:r>
        <w:t xml:space="preserve">Alle skal havde mulighed for at dele deres mening, sker der uenigheder skal disse løses på en roligmåde. </w:t>
      </w:r>
    </w:p>
    <w:p w:rsidR="00175B87" w:rsidRDefault="00175B87" w:rsidP="00175B87">
      <w:pPr>
        <w:pStyle w:val="Listeafsnit"/>
        <w:numPr>
          <w:ilvl w:val="0"/>
          <w:numId w:val="1"/>
        </w:numPr>
      </w:pPr>
      <w:r>
        <w:t>Der findes ingen dumme spørgsmål – alle spørgsmål skal svares seriøst og så andre parter forstår svaret.</w:t>
      </w:r>
    </w:p>
    <w:p w:rsidR="00175B87" w:rsidRDefault="00175B87" w:rsidP="00175B87">
      <w:pPr>
        <w:rPr>
          <w:b/>
        </w:rPr>
      </w:pPr>
      <w:r>
        <w:rPr>
          <w:b/>
        </w:rPr>
        <w:t>Projekt styring</w:t>
      </w:r>
    </w:p>
    <w:p w:rsidR="00175B87" w:rsidRDefault="00175B87" w:rsidP="00175B87">
      <w:pPr>
        <w:pStyle w:val="Listeafsnit"/>
        <w:numPr>
          <w:ilvl w:val="0"/>
          <w:numId w:val="1"/>
        </w:numPr>
      </w:pPr>
      <w:r>
        <w:t xml:space="preserve">Vi bruger </w:t>
      </w:r>
      <w:proofErr w:type="spellStart"/>
      <w:r>
        <w:t>Github</w:t>
      </w:r>
      <w:proofErr w:type="spellEnd"/>
      <w:r>
        <w:t xml:space="preserve"> til at holde styr på alle dokumenter og k</w:t>
      </w:r>
      <w:r w:rsidR="0016706A">
        <w:t>ode, på den måde har vi altid adgang til alt der har med projektet at gøre.</w:t>
      </w:r>
    </w:p>
    <w:p w:rsidR="0016706A" w:rsidRDefault="0016706A" w:rsidP="00175B87">
      <w:pPr>
        <w:pStyle w:val="Listeafsnit"/>
        <w:numPr>
          <w:ilvl w:val="0"/>
          <w:numId w:val="1"/>
        </w:numPr>
      </w:pPr>
      <w:r>
        <w:t>Vi bruger Discord til at kommunikere i gruppen. Det gør vi altid er i kontakt både på computere såvel som på telefonen.</w:t>
      </w:r>
    </w:p>
    <w:p w:rsidR="0016706A" w:rsidRDefault="0016706A" w:rsidP="00175B87">
      <w:pPr>
        <w:pStyle w:val="Listeafsnit"/>
        <w:numPr>
          <w:ilvl w:val="0"/>
          <w:numId w:val="1"/>
        </w:numPr>
      </w:pPr>
      <w:r>
        <w:t xml:space="preserve">Vi bruger </w:t>
      </w:r>
      <w:proofErr w:type="spellStart"/>
      <w:r>
        <w:t>trello</w:t>
      </w:r>
      <w:proofErr w:type="spellEnd"/>
      <w:r>
        <w:t xml:space="preserve"> til at ud delegere opgaver til den enkelte student, same </w:t>
      </w:r>
      <w:proofErr w:type="gramStart"/>
      <w:r>
        <w:t>holde</w:t>
      </w:r>
      <w:proofErr w:type="gramEnd"/>
      <w:r>
        <w:t xml:space="preserve"> styr hvad der mangler at blive lavet og hvad er lavet. Ved hjælp at </w:t>
      </w:r>
      <w:proofErr w:type="spellStart"/>
      <w:r>
        <w:t>trello</w:t>
      </w:r>
      <w:proofErr w:type="spellEnd"/>
      <w:r>
        <w:t xml:space="preserve"> kan vi også se hvem der har lavet hvad og hvem er hjulpet.</w:t>
      </w:r>
    </w:p>
    <w:p w:rsidR="0016706A" w:rsidRDefault="0016706A">
      <w:pPr>
        <w:spacing w:line="276" w:lineRule="auto"/>
      </w:pPr>
      <w:r>
        <w:br w:type="page"/>
      </w:r>
    </w:p>
    <w:p w:rsidR="0016706A" w:rsidRPr="00175B87" w:rsidRDefault="0016706A" w:rsidP="0016706A"/>
    <w:p w:rsidR="00175B87" w:rsidRPr="0016706A" w:rsidRDefault="0016706A" w:rsidP="0016706A">
      <w:pPr>
        <w:pStyle w:val="Overskrift1"/>
        <w:rPr>
          <w:sz w:val="32"/>
          <w:szCs w:val="32"/>
        </w:rPr>
      </w:pPr>
      <w:r w:rsidRPr="0016706A">
        <w:rPr>
          <w:sz w:val="32"/>
          <w:szCs w:val="32"/>
        </w:rPr>
        <w:t>Forretningsanalyse</w:t>
      </w:r>
    </w:p>
    <w:p w:rsidR="0016706A" w:rsidRDefault="0016706A" w:rsidP="0016706A"/>
    <w:p w:rsidR="0016706A" w:rsidRDefault="0016706A" w:rsidP="0016706A">
      <w:pPr>
        <w:pStyle w:val="Overskrift2"/>
      </w:pPr>
      <w:r>
        <w:t xml:space="preserve">Om </w:t>
      </w:r>
      <w:proofErr w:type="spellStart"/>
      <w:r>
        <w:t>Touchpoint</w:t>
      </w:r>
      <w:proofErr w:type="spellEnd"/>
      <w:r>
        <w:t>:</w:t>
      </w:r>
    </w:p>
    <w:p w:rsidR="0016706A" w:rsidRDefault="0016706A" w:rsidP="0016706A"/>
    <w:p w:rsidR="0016706A" w:rsidRDefault="0016706A" w:rsidP="0016706A">
      <w:proofErr w:type="spellStart"/>
      <w:r>
        <w:t>Touchpoint</w:t>
      </w:r>
      <w:proofErr w:type="spellEnd"/>
      <w:r>
        <w:t xml:space="preserve"> er en virksomhed, som tilbyder kurser, foredrag</w:t>
      </w:r>
      <w:r w:rsidR="00914D30">
        <w:t>, uddannelser</w:t>
      </w:r>
      <w:r>
        <w:t xml:space="preserve"> og behandlinger inde for alternativ / komplementær behandling.</w:t>
      </w:r>
      <w:r w:rsidRPr="0016706A">
        <w:rPr>
          <w:rFonts w:ascii="Arial" w:hAnsi="Arial" w:cs="Arial"/>
          <w:color w:val="222222"/>
          <w:sz w:val="20"/>
          <w:szCs w:val="20"/>
        </w:rPr>
        <w:t xml:space="preserve"> </w:t>
      </w:r>
      <w:proofErr w:type="spellStart"/>
      <w:r>
        <w:t>Touchpoint</w:t>
      </w:r>
      <w:proofErr w:type="spellEnd"/>
      <w:r w:rsidRPr="0016706A">
        <w:t xml:space="preserve"> arrangerer kurser for alle typer erfarne behandlere og har særlig ekspertise indenfor bioholografiske metoder som zoneterapi og nerverefleksologi.</w:t>
      </w:r>
      <w:r w:rsidR="00914D30">
        <w:t xml:space="preserve"> </w:t>
      </w:r>
    </w:p>
    <w:p w:rsidR="00914D30" w:rsidRDefault="00914D30" w:rsidP="0016706A">
      <w:r>
        <w:t xml:space="preserve">Der bliver afholdt kurser primært i </w:t>
      </w:r>
      <w:proofErr w:type="spellStart"/>
      <w:r>
        <w:t>københavn</w:t>
      </w:r>
      <w:proofErr w:type="spellEnd"/>
      <w:r>
        <w:t xml:space="preserve"> og Århus.</w:t>
      </w:r>
    </w:p>
    <w:p w:rsidR="00914D30" w:rsidRDefault="00914D30" w:rsidP="0016706A">
      <w:r>
        <w:t xml:space="preserve">Deres uddannelser bliver delt </w:t>
      </w:r>
      <w:r w:rsidR="00705FC8">
        <w:t>op</w:t>
      </w:r>
      <w:r>
        <w:t xml:space="preserve"> i flere trin, hvor hvert trin fokusere på forskellige kropsdele, som brede sig ud over 4 måneder, og slutter med en valgfri afsluttende test mod et gebyr.</w:t>
      </w:r>
    </w:p>
    <w:p w:rsidR="00705FC8" w:rsidRDefault="00705FC8" w:rsidP="0016706A">
      <w:r>
        <w:t>Deres kurser varer fra 1 dag til 10, og der påkræves et depositum samt en stører sum for kurset.</w:t>
      </w:r>
    </w:p>
    <w:p w:rsidR="00705FC8" w:rsidRDefault="00705FC8" w:rsidP="00705FC8">
      <w:pPr>
        <w:pStyle w:val="Overskrift1"/>
      </w:pPr>
      <w:r>
        <w:t>Swot Analyse</w:t>
      </w:r>
    </w:p>
    <w:p w:rsidR="00705FC8" w:rsidRDefault="00705FC8" w:rsidP="00705FC8">
      <w:r>
        <w:t>Man benytter SWOT analysen til at se på 4 faktorer, 2 interne og 2 eksterne.</w:t>
      </w:r>
    </w:p>
    <w:p w:rsidR="00705FC8" w:rsidRDefault="00705FC8" w:rsidP="00705FC8">
      <w:r>
        <w:t>De interne faktorer er defineret som dem vi som firma selv har kontrol over og de eksterne faktorer er dem vi ikke har direkte indflydelse på.</w:t>
      </w:r>
    </w:p>
    <w:p w:rsidR="00705FC8" w:rsidRDefault="00705FC8" w:rsidP="00705FC8">
      <w:r>
        <w:t>Ideen med analysen er at man efterfølgende skal forsøge at mindske sine svagheder og trusler ved at udnytte sine styrker og satse på de rigtige muligheder.</w:t>
      </w:r>
    </w:p>
    <w:p w:rsidR="00705FC8" w:rsidRDefault="00705FC8" w:rsidP="00705FC8">
      <w:pPr>
        <w:pStyle w:val="Overskrift2"/>
        <w:ind w:left="792"/>
        <w:jc w:val="both"/>
        <w:rPr>
          <w:rFonts w:ascii="Calibri Light" w:eastAsia="Calibri Light" w:hAnsi="Calibri Light" w:cs="Times New Roman"/>
          <w:b w:val="0"/>
          <w:bCs w:val="0"/>
          <w:color w:val="2F5496"/>
        </w:rPr>
      </w:pPr>
      <w:r>
        <w:rPr>
          <w:rFonts w:ascii="Calibri Light" w:eastAsia="Calibri Light" w:hAnsi="Calibri Light" w:cs="Times New Roman"/>
          <w:b w:val="0"/>
          <w:bCs w:val="0"/>
          <w:color w:val="2F5496"/>
        </w:rPr>
        <w:object w:dxaOrig="7230"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3" o:spid="_x0000_i1039" type="#_x0000_t75" style="width:381pt;height:256.2pt;visibility:visible;mso-wrap-style:square" o:ole="">
            <v:imagedata r:id="rId11" o:title=""/>
          </v:shape>
          <o:OLEObject Type="Embed" ProgID="Visio.Drawing.15" ShapeID="Object 23" DrawAspect="Content" ObjectID="_1571917434" r:id="rId12"/>
        </w:object>
      </w:r>
    </w:p>
    <w:p w:rsidR="00705FC8" w:rsidRDefault="00705FC8" w:rsidP="00705FC8"/>
    <w:p w:rsidR="00C2053B" w:rsidRDefault="00C2053B" w:rsidP="00C2053B">
      <w:pPr>
        <w:pStyle w:val="Overskrift1"/>
        <w:rPr>
          <w:lang w:val="en-US"/>
        </w:rPr>
      </w:pPr>
      <w:r>
        <w:rPr>
          <w:lang w:val="en-US"/>
        </w:rPr>
        <w:lastRenderedPageBreak/>
        <w:t>Porter five forces.</w:t>
      </w:r>
    </w:p>
    <w:p w:rsidR="00C2053B" w:rsidRPr="00C2053B" w:rsidRDefault="00C2053B" w:rsidP="00C2053B">
      <w:pPr>
        <w:rPr>
          <w:lang w:val="en-US"/>
        </w:rPr>
      </w:pPr>
    </w:p>
    <w:p w:rsidR="00C2053B" w:rsidRPr="00C2053B" w:rsidRDefault="00C2053B" w:rsidP="00C2053B">
      <w:pPr>
        <w:rPr>
          <w:b/>
        </w:rPr>
      </w:pPr>
      <w:proofErr w:type="spellStart"/>
      <w:r w:rsidRPr="00C2053B">
        <w:rPr>
          <w:b/>
        </w:rPr>
        <w:t>Threat</w:t>
      </w:r>
      <w:proofErr w:type="spellEnd"/>
      <w:r w:rsidRPr="00C2053B">
        <w:rPr>
          <w:b/>
        </w:rPr>
        <w:t xml:space="preserve"> of new </w:t>
      </w:r>
      <w:proofErr w:type="spellStart"/>
      <w:r w:rsidRPr="00C2053B">
        <w:rPr>
          <w:b/>
        </w:rPr>
        <w:t>entry</w:t>
      </w:r>
      <w:proofErr w:type="spellEnd"/>
      <w:r w:rsidRPr="00C2053B">
        <w:rPr>
          <w:b/>
        </w:rPr>
        <w:t>:</w:t>
      </w:r>
    </w:p>
    <w:p w:rsidR="00C2053B" w:rsidRDefault="00C2053B" w:rsidP="00C2053B">
      <w:r>
        <w:t xml:space="preserve">Der er ingen barriere der forhindrer nye virksomheder at tilbyder samme services som </w:t>
      </w:r>
      <w:proofErr w:type="spellStart"/>
      <w:r>
        <w:t>touchpoint</w:t>
      </w:r>
      <w:proofErr w:type="spellEnd"/>
      <w:r>
        <w:t>, det er samtidigt relativt billigt at oprette og vedligeligholde en hjemmeside. Det kræver ingen viden eller erfari</w:t>
      </w:r>
      <w:r>
        <w:t>ng at tilgå sig markedet, da</w:t>
      </w:r>
      <w:r>
        <w:t xml:space="preserve"> vi levere er et medie</w:t>
      </w:r>
      <w:r>
        <w:t>,</w:t>
      </w:r>
      <w:r>
        <w:t xml:space="preserve"> hvor kunder kan tilgå undervisere, vi sørger for at der er undervisere, og at der er lokaler til rådighed. På baggrund af det, mener vi at det er let at komme ind på markedet.</w:t>
      </w:r>
    </w:p>
    <w:p w:rsidR="00C2053B" w:rsidRDefault="00C2053B" w:rsidP="00C2053B">
      <w:pPr>
        <w:rPr>
          <w:b/>
        </w:rPr>
      </w:pPr>
      <w:proofErr w:type="spellStart"/>
      <w:r>
        <w:rPr>
          <w:b/>
        </w:rPr>
        <w:t>Buyer</w:t>
      </w:r>
      <w:proofErr w:type="spellEnd"/>
      <w:r>
        <w:rPr>
          <w:b/>
        </w:rPr>
        <w:t xml:space="preserve"> power:</w:t>
      </w:r>
    </w:p>
    <w:p w:rsidR="00C2053B" w:rsidRDefault="00C2053B" w:rsidP="00C2053B">
      <w:r>
        <w:t xml:space="preserve">Målgruppen for </w:t>
      </w:r>
      <w:proofErr w:type="spellStart"/>
      <w:r>
        <w:t>touchpoint</w:t>
      </w:r>
      <w:proofErr w:type="spellEnd"/>
      <w:r>
        <w:t xml:space="preserve"> er relativ lille, da de primært tilbyder kurser og foredrag til allerede uddannede specialister inden for meget specialiseret områder. Da der også er andre på markedet der tilbyder det samme som </w:t>
      </w:r>
      <w:proofErr w:type="spellStart"/>
      <w:r>
        <w:t>touchpoint</w:t>
      </w:r>
      <w:proofErr w:type="spellEnd"/>
      <w:r>
        <w:t xml:space="preserve"> og kan konkurrere med priserne, samt kunderne mangel på grund til at være loyale, har kunderne meget magt.</w:t>
      </w:r>
    </w:p>
    <w:p w:rsidR="00C2053B" w:rsidRDefault="00C2053B" w:rsidP="00C2053B">
      <w:pPr>
        <w:rPr>
          <w:b/>
        </w:rPr>
      </w:pPr>
      <w:r>
        <w:rPr>
          <w:b/>
        </w:rPr>
        <w:t>Supplier power:</w:t>
      </w:r>
    </w:p>
    <w:p w:rsidR="00C2053B" w:rsidRDefault="00C2053B" w:rsidP="00C2053B">
      <w:r>
        <w:t xml:space="preserve">Vores leverandører er vores undervisere. Da der er et begrænset antal undervisere og andre virksomheder som tilbyder det samme som </w:t>
      </w:r>
      <w:proofErr w:type="spellStart"/>
      <w:r>
        <w:t>touchpoint</w:t>
      </w:r>
      <w:proofErr w:type="spellEnd"/>
      <w:r>
        <w:t>, gør det, det let for underviserne at skifte mellem virksomheder, og blive hos dem de føler sig bedst behandlet af.</w:t>
      </w:r>
    </w:p>
    <w:p w:rsidR="00C2053B" w:rsidRDefault="00C2053B" w:rsidP="00C2053B">
      <w:r>
        <w:t>Derfor mener vi at leverandør har meget magt.</w:t>
      </w:r>
    </w:p>
    <w:p w:rsidR="00C2053B" w:rsidRDefault="00C2053B" w:rsidP="00C2053B">
      <w:pPr>
        <w:rPr>
          <w:b/>
        </w:rPr>
      </w:pPr>
      <w:proofErr w:type="spellStart"/>
      <w:r>
        <w:rPr>
          <w:b/>
        </w:rPr>
        <w:t>Threat</w:t>
      </w:r>
      <w:proofErr w:type="spellEnd"/>
      <w:r>
        <w:rPr>
          <w:b/>
        </w:rPr>
        <w:t xml:space="preserve"> of substitution:</w:t>
      </w:r>
    </w:p>
    <w:p w:rsidR="00C2053B" w:rsidRDefault="00C2053B" w:rsidP="00C2053B">
      <w:r>
        <w:t xml:space="preserve">Der findes mange virksomheder som tilbyder kurser og foredrag inden for større og bredere emner, med en større eksisterende kunde base. Skulle disse virksomheder brede sig ud på </w:t>
      </w:r>
      <w:proofErr w:type="spellStart"/>
      <w:r>
        <w:t>touchpoints</w:t>
      </w:r>
      <w:proofErr w:type="spellEnd"/>
      <w:r>
        <w:t xml:space="preserve"> marked, er der en reel </w:t>
      </w:r>
      <w:proofErr w:type="spellStart"/>
      <w:r>
        <w:t>trudsel</w:t>
      </w:r>
      <w:proofErr w:type="spellEnd"/>
      <w:r>
        <w:t xml:space="preserve"> for udskiftning.</w:t>
      </w:r>
    </w:p>
    <w:p w:rsidR="00C2053B" w:rsidRDefault="00C2053B" w:rsidP="00C2053B">
      <w:pPr>
        <w:rPr>
          <w:b/>
        </w:rPr>
      </w:pPr>
      <w:proofErr w:type="spellStart"/>
      <w:r>
        <w:rPr>
          <w:b/>
        </w:rPr>
        <w:t>Competitive</w:t>
      </w:r>
      <w:proofErr w:type="spellEnd"/>
      <w:r>
        <w:rPr>
          <w:b/>
        </w:rPr>
        <w:t xml:space="preserve"> </w:t>
      </w:r>
      <w:proofErr w:type="spellStart"/>
      <w:r>
        <w:rPr>
          <w:b/>
        </w:rPr>
        <w:t>rivalry</w:t>
      </w:r>
      <w:proofErr w:type="spellEnd"/>
      <w:r>
        <w:rPr>
          <w:b/>
        </w:rPr>
        <w:t>:</w:t>
      </w:r>
    </w:p>
    <w:p w:rsidR="00C2053B" w:rsidRDefault="00C2053B" w:rsidP="00C2053B">
      <w:r>
        <w:t xml:space="preserve">Der er et moderate antal virksomheder som tilbyder det samme, som </w:t>
      </w:r>
      <w:proofErr w:type="spellStart"/>
      <w:r>
        <w:t>touchpoint</w:t>
      </w:r>
      <w:proofErr w:type="spellEnd"/>
      <w:r>
        <w:t xml:space="preserve"> og da der er lav kunde loyalitet, og det ikke koster noget at skifte kursus udbyder, mener vi at der er en høj konkurrence, mellem virksomheder på markedet.</w:t>
      </w:r>
    </w:p>
    <w:p w:rsidR="004F2C16" w:rsidRDefault="004F2C16" w:rsidP="00C2053B"/>
    <w:p w:rsidR="004F2C16" w:rsidRDefault="004F2C16" w:rsidP="00C2053B"/>
    <w:p w:rsidR="004F2C16" w:rsidRDefault="004F2C16" w:rsidP="00C2053B"/>
    <w:p w:rsidR="004F2C16" w:rsidRDefault="004F2C16" w:rsidP="00C2053B"/>
    <w:p w:rsidR="004F2C16" w:rsidRDefault="004F2C16" w:rsidP="00C2053B"/>
    <w:p w:rsidR="004F2C16" w:rsidRDefault="004F2C16" w:rsidP="00C2053B"/>
    <w:p w:rsidR="004F2C16" w:rsidRDefault="004F2C16" w:rsidP="00C2053B"/>
    <w:p w:rsidR="004F2C16" w:rsidRDefault="004F2C16" w:rsidP="00C2053B"/>
    <w:p w:rsidR="004F2C16" w:rsidRDefault="004F2C16" w:rsidP="004F2C16">
      <w:pPr>
        <w:pStyle w:val="Overskrift1"/>
      </w:pPr>
    </w:p>
    <w:p w:rsidR="004F2C16" w:rsidRDefault="004F2C16" w:rsidP="00C2053B">
      <w:r w:rsidRPr="004F2C16">
        <w:drawing>
          <wp:inline distT="0" distB="0" distL="0" distR="0" wp14:anchorId="1A622A7C" wp14:editId="331FE108">
            <wp:extent cx="6227445" cy="4001135"/>
            <wp:effectExtent l="0" t="0" r="190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7445" cy="4001135"/>
                    </a:xfrm>
                    <a:prstGeom prst="rect">
                      <a:avLst/>
                    </a:prstGeom>
                  </pic:spPr>
                </pic:pic>
              </a:graphicData>
            </a:graphic>
          </wp:inline>
        </w:drawing>
      </w:r>
    </w:p>
    <w:p w:rsidR="004F2C16" w:rsidRDefault="004F2C16" w:rsidP="00C2053B"/>
    <w:p w:rsidR="00C2053B" w:rsidRDefault="001B4972" w:rsidP="001B4972">
      <w:pPr>
        <w:pStyle w:val="Overskrift2"/>
      </w:pPr>
      <w:r>
        <w:t>Forretningsanalyse konklusion</w:t>
      </w:r>
    </w:p>
    <w:p w:rsidR="001B4972" w:rsidRDefault="001B4972" w:rsidP="00C2053B">
      <w:r>
        <w:t>Vi har analyseret virksomheden, og dannet os et overblik over deres svagheder og styrker, som vi tager med os i vores overvejelser om designet af systemet.</w:t>
      </w:r>
    </w:p>
    <w:p w:rsidR="001B4972" w:rsidRDefault="001B4972" w:rsidP="00C2053B"/>
    <w:p w:rsidR="001B4972" w:rsidRDefault="001B4972">
      <w:pPr>
        <w:spacing w:line="276" w:lineRule="auto"/>
      </w:pPr>
      <w:r>
        <w:br w:type="page"/>
      </w:r>
    </w:p>
    <w:p w:rsidR="001B4972" w:rsidRDefault="001B4972" w:rsidP="001B4972">
      <w:pPr>
        <w:pStyle w:val="Overskrift1"/>
      </w:pPr>
      <w:r>
        <w:lastRenderedPageBreak/>
        <w:t>IT strategy.</w:t>
      </w:r>
    </w:p>
    <w:p w:rsidR="001B4972" w:rsidRPr="001B4972" w:rsidRDefault="001B4972" w:rsidP="001B4972"/>
    <w:p w:rsidR="001B4972" w:rsidRDefault="001B4972" w:rsidP="001B4972">
      <w:r>
        <w:t>Baseret på kundens krav vil vi bygge e</w:t>
      </w:r>
      <w:r>
        <w:t>t nyt system der automatiserer hele processen omkring de eksisterende kurser. Dette indebærer tilmelding, opkrævning af betaling med videre.</w:t>
      </w:r>
    </w:p>
    <w:p w:rsidR="001B4972" w:rsidRDefault="001B4972" w:rsidP="001B4972">
      <w:r>
        <w:t>Vi skriver programmet I C# og benytter MVVM arkitektur.</w:t>
      </w:r>
    </w:p>
    <w:p w:rsidR="00657E4F" w:rsidRDefault="00657E4F" w:rsidP="001B4972"/>
    <w:p w:rsidR="00657E4F" w:rsidRDefault="00657E4F" w:rsidP="00657E4F">
      <w:pPr>
        <w:pStyle w:val="Overskrift1"/>
      </w:pPr>
      <w:r>
        <w:t>IT strategy.</w:t>
      </w:r>
    </w:p>
    <w:p w:rsidR="00657E4F" w:rsidRDefault="00657E4F" w:rsidP="00657E4F">
      <w:r>
        <w:t>Et nyt system der automatiserer hele processen omkring de eksisterende kurser. Dette indebærer tilmelding, opkrævning af betaling med videre.</w:t>
      </w:r>
    </w:p>
    <w:p w:rsidR="00657E4F" w:rsidRDefault="00657E4F" w:rsidP="00657E4F">
      <w:r>
        <w:t>Programmet skal kunne:</w:t>
      </w:r>
    </w:p>
    <w:p w:rsidR="00657E4F" w:rsidRDefault="00657E4F" w:rsidP="00657E4F">
      <w:pPr>
        <w:pStyle w:val="Listeafsnit"/>
        <w:numPr>
          <w:ilvl w:val="0"/>
          <w:numId w:val="2"/>
        </w:numPr>
        <w:suppressAutoHyphens/>
        <w:autoSpaceDN w:val="0"/>
        <w:spacing w:after="160" w:line="252" w:lineRule="auto"/>
        <w:contextualSpacing w:val="0"/>
      </w:pPr>
      <w:r>
        <w:t>Registrere brugere til kurser.</w:t>
      </w:r>
    </w:p>
    <w:p w:rsidR="00657E4F" w:rsidRDefault="00657E4F" w:rsidP="00657E4F">
      <w:pPr>
        <w:pStyle w:val="Listeafsnit"/>
        <w:numPr>
          <w:ilvl w:val="0"/>
          <w:numId w:val="2"/>
        </w:numPr>
        <w:suppressAutoHyphens/>
        <w:autoSpaceDN w:val="0"/>
        <w:spacing w:after="160" w:line="252" w:lineRule="auto"/>
        <w:contextualSpacing w:val="0"/>
      </w:pPr>
      <w:r>
        <w:t xml:space="preserve">Oprette faktura, og pr </w:t>
      </w:r>
      <w:proofErr w:type="spellStart"/>
      <w:r>
        <w:t>email</w:t>
      </w:r>
      <w:proofErr w:type="spellEnd"/>
      <w:r>
        <w:t xml:space="preserve"> </w:t>
      </w:r>
      <w:proofErr w:type="gramStart"/>
      <w:r>
        <w:t>sende</w:t>
      </w:r>
      <w:proofErr w:type="gramEnd"/>
      <w:r>
        <w:t xml:space="preserve"> dem til kunder.</w:t>
      </w:r>
    </w:p>
    <w:p w:rsidR="001B4972" w:rsidRDefault="00657E4F" w:rsidP="001B4972">
      <w:r>
        <w:t>Vi skriver programmet I C# og benytter MVVM arkitektur.</w:t>
      </w:r>
    </w:p>
    <w:p w:rsidR="001B4972" w:rsidRDefault="001B4972" w:rsidP="001B4972">
      <w:pPr>
        <w:pStyle w:val="Overskrift2"/>
      </w:pPr>
      <w:proofErr w:type="spellStart"/>
      <w:r>
        <w:t>Feasibility</w:t>
      </w:r>
      <w:proofErr w:type="spellEnd"/>
      <w:r>
        <w:t xml:space="preserve"> </w:t>
      </w:r>
      <w:proofErr w:type="spellStart"/>
      <w:r>
        <w:t>study</w:t>
      </w:r>
      <w:proofErr w:type="spellEnd"/>
    </w:p>
    <w:p w:rsidR="001B4972" w:rsidRDefault="001B4972" w:rsidP="001B4972"/>
    <w:p w:rsidR="001B4972" w:rsidRPr="001B4972" w:rsidRDefault="001B4972" w:rsidP="001B4972">
      <w:pPr>
        <w:rPr>
          <w:b/>
        </w:rPr>
      </w:pPr>
      <w:r w:rsidRPr="001B4972">
        <w:rPr>
          <w:b/>
        </w:rPr>
        <w:t>Legal</w:t>
      </w:r>
    </w:p>
    <w:p w:rsidR="001B4972" w:rsidRDefault="001B4972" w:rsidP="001B4972">
      <w:r>
        <w:t xml:space="preserve">Vores program, overtræder ingen love og er derfor lovligt at lave, vi </w:t>
      </w:r>
      <w:r w:rsidR="00925CE9">
        <w:t xml:space="preserve">skal dog </w:t>
      </w:r>
      <w:proofErr w:type="spellStart"/>
      <w:r w:rsidR="00925CE9">
        <w:t>værer</w:t>
      </w:r>
      <w:proofErr w:type="spellEnd"/>
      <w:r w:rsidR="00925CE9">
        <w:t xml:space="preserve"> opmærksom på persondataloven – da vi har med </w:t>
      </w:r>
      <w:proofErr w:type="gramStart"/>
      <w:r w:rsidR="00925CE9">
        <w:t>privat personers</w:t>
      </w:r>
      <w:proofErr w:type="gramEnd"/>
      <w:r w:rsidR="00925CE9">
        <w:t xml:space="preserve"> data at gøre.</w:t>
      </w:r>
    </w:p>
    <w:p w:rsidR="001B4972" w:rsidRDefault="001B4972" w:rsidP="001B4972">
      <w:pPr>
        <w:rPr>
          <w:b/>
          <w:lang w:val="en-GB"/>
        </w:rPr>
      </w:pPr>
      <w:r w:rsidRPr="001B4972">
        <w:rPr>
          <w:b/>
          <w:lang w:val="en-GB"/>
        </w:rPr>
        <w:t>Schedule</w:t>
      </w:r>
    </w:p>
    <w:p w:rsidR="00925CE9" w:rsidRPr="00925CE9" w:rsidRDefault="00925CE9" w:rsidP="00925CE9">
      <w:pPr>
        <w:tabs>
          <w:tab w:val="left" w:pos="7785"/>
        </w:tabs>
      </w:pPr>
      <w:r w:rsidRPr="00925CE9">
        <w:t xml:space="preserve">Projektet skal afleveres den 18 </w:t>
      </w:r>
      <w:proofErr w:type="gramStart"/>
      <w:r w:rsidRPr="00925CE9">
        <w:t>December</w:t>
      </w:r>
      <w:proofErr w:type="gramEnd"/>
      <w:r>
        <w:t xml:space="preserve"> 2017, hvilke er den deadline vi arbejder med.</w:t>
      </w:r>
    </w:p>
    <w:p w:rsidR="001B4972" w:rsidRPr="00925CE9" w:rsidRDefault="001B4972" w:rsidP="001B4972">
      <w:pPr>
        <w:rPr>
          <w:b/>
        </w:rPr>
      </w:pPr>
      <w:r w:rsidRPr="00925CE9">
        <w:rPr>
          <w:b/>
        </w:rPr>
        <w:t>R</w:t>
      </w:r>
      <w:r w:rsidR="00925CE9" w:rsidRPr="00925CE9">
        <w:rPr>
          <w:b/>
        </w:rPr>
        <w:t>e</w:t>
      </w:r>
      <w:r w:rsidRPr="00925CE9">
        <w:rPr>
          <w:b/>
        </w:rPr>
        <w:t>source</w:t>
      </w:r>
    </w:p>
    <w:p w:rsidR="00925CE9" w:rsidRPr="00925CE9" w:rsidRDefault="000D3992" w:rsidP="001B4972">
      <w:r>
        <w:t>systemet</w:t>
      </w:r>
      <w:r w:rsidR="00925CE9">
        <w:t xml:space="preserve"> bliver lavet på </w:t>
      </w:r>
      <w:proofErr w:type="spellStart"/>
      <w:r w:rsidR="00925CE9">
        <w:t>windows</w:t>
      </w:r>
      <w:proofErr w:type="spellEnd"/>
      <w:r w:rsidR="00925CE9">
        <w:t xml:space="preserve"> computere til </w:t>
      </w:r>
      <w:proofErr w:type="spellStart"/>
      <w:r w:rsidR="00925CE9">
        <w:t>windows</w:t>
      </w:r>
      <w:proofErr w:type="spellEnd"/>
      <w:r w:rsidR="00925CE9">
        <w:t xml:space="preserve"> computere, der er ikke andet udstyr påkrævet til udviklingen af systemet. Det er derfor ikke et ressource tungt projekt.</w:t>
      </w:r>
    </w:p>
    <w:p w:rsidR="001B4972" w:rsidRDefault="001B4972" w:rsidP="001B4972">
      <w:pPr>
        <w:rPr>
          <w:b/>
          <w:lang w:val="en-GB"/>
        </w:rPr>
      </w:pPr>
      <w:r w:rsidRPr="001B4972">
        <w:rPr>
          <w:b/>
          <w:lang w:val="en-GB"/>
        </w:rPr>
        <w:t>Technical</w:t>
      </w:r>
    </w:p>
    <w:p w:rsidR="00925CE9" w:rsidRPr="00925CE9" w:rsidRDefault="00925CE9" w:rsidP="001B4972">
      <w:r w:rsidRPr="00925CE9">
        <w:t xml:space="preserve">Systemet har ikke noget teknisk </w:t>
      </w:r>
      <w:r>
        <w:t>avanceret</w:t>
      </w:r>
      <w:r w:rsidRPr="00925CE9">
        <w:t xml:space="preserve"> </w:t>
      </w:r>
      <w:r>
        <w:t>aspekt. Løber vi ind i problemer undervejs støtter vi os op af hinanden og vores undervisere.</w:t>
      </w:r>
    </w:p>
    <w:p w:rsidR="001B4972" w:rsidRDefault="001B4972" w:rsidP="001B4972">
      <w:pPr>
        <w:rPr>
          <w:b/>
          <w:lang w:val="en-GB"/>
        </w:rPr>
      </w:pPr>
      <w:r w:rsidRPr="001B4972">
        <w:rPr>
          <w:b/>
          <w:lang w:val="en-GB"/>
        </w:rPr>
        <w:t>Economical</w:t>
      </w:r>
    </w:p>
    <w:p w:rsidR="001B4972" w:rsidRPr="00925CE9" w:rsidRDefault="000D3992" w:rsidP="001B4972">
      <w:r>
        <w:t>Systemet ville kunne sælges til en moderat pris, da der ikke er meget originalitet i det og derfor ikke en ny dybtallerken der skal opfindes, samt en kort udviklings proces.</w:t>
      </w:r>
    </w:p>
    <w:p w:rsidR="001B4972" w:rsidRDefault="001B4972" w:rsidP="001B4972">
      <w:pPr>
        <w:rPr>
          <w:b/>
          <w:lang w:val="en-GB"/>
        </w:rPr>
      </w:pPr>
      <w:r w:rsidRPr="001B4972">
        <w:rPr>
          <w:b/>
          <w:lang w:val="en-GB"/>
        </w:rPr>
        <w:t>Cultural</w:t>
      </w:r>
    </w:p>
    <w:p w:rsidR="000D3992" w:rsidRDefault="000D3992" w:rsidP="001B4972">
      <w:r>
        <w:t>Vores system har ingen kulturelle indflydelser på hverken virksomheden eller omverdenen.</w:t>
      </w:r>
    </w:p>
    <w:p w:rsidR="000D3992" w:rsidRDefault="000D3992" w:rsidP="001B4972"/>
    <w:p w:rsidR="000D3992" w:rsidRDefault="004F2C16" w:rsidP="000D3992">
      <w:pPr>
        <w:pStyle w:val="Overskrift1"/>
      </w:pPr>
      <w:r>
        <w:t>Første udkast til domain model</w:t>
      </w:r>
    </w:p>
    <w:p w:rsidR="004F2C16" w:rsidRPr="004F2C16" w:rsidRDefault="004F2C16" w:rsidP="004F2C16">
      <w:r w:rsidRPr="004F2C16">
        <w:drawing>
          <wp:inline distT="0" distB="0" distL="0" distR="0" wp14:anchorId="64669174" wp14:editId="356912C1">
            <wp:extent cx="6227445" cy="3364230"/>
            <wp:effectExtent l="0" t="0" r="1905" b="762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7445" cy="3364230"/>
                    </a:xfrm>
                    <a:prstGeom prst="rect">
                      <a:avLst/>
                    </a:prstGeom>
                  </pic:spPr>
                </pic:pic>
              </a:graphicData>
            </a:graphic>
          </wp:inline>
        </w:drawing>
      </w:r>
    </w:p>
    <w:p w:rsidR="000D3992" w:rsidRPr="000D3992" w:rsidRDefault="000D3992" w:rsidP="001B4972"/>
    <w:p w:rsidR="001B4972" w:rsidRDefault="004F2C16" w:rsidP="001B4972">
      <w:r>
        <w:t xml:space="preserve">Vores første udkast til vores domæne model. Modellen er baseret på en håndfuld </w:t>
      </w:r>
      <w:proofErr w:type="spellStart"/>
      <w:r>
        <w:t>usecases</w:t>
      </w:r>
      <w:proofErr w:type="spellEnd"/>
      <w:r>
        <w:t>, som er udarbejdet fra 24 screenshots udleveret af ku</w:t>
      </w:r>
      <w:r w:rsidR="00C35FE0">
        <w:t>nden, modellen vil ændre sig i løbet af projektets gang.</w:t>
      </w:r>
    </w:p>
    <w:p w:rsidR="0020451A" w:rsidRDefault="0020451A" w:rsidP="001B4972"/>
    <w:p w:rsidR="0020451A" w:rsidRDefault="00CD4C4C" w:rsidP="00CD4C4C">
      <w:pPr>
        <w:pStyle w:val="Overskrift1"/>
      </w:pPr>
      <w:r>
        <w:t>Usecases</w:t>
      </w:r>
    </w:p>
    <w:p w:rsidR="00CD4C4C" w:rsidRDefault="00A9594C" w:rsidP="00CD4C4C">
      <w:r>
        <w:t xml:space="preserve">De følgende </w:t>
      </w:r>
      <w:proofErr w:type="spellStart"/>
      <w:r>
        <w:t>usecases</w:t>
      </w:r>
      <w:proofErr w:type="spellEnd"/>
      <w:r>
        <w:t xml:space="preserve"> anser vi for at værre de kritiske </w:t>
      </w:r>
      <w:proofErr w:type="spellStart"/>
      <w:r>
        <w:t>usecases</w:t>
      </w:r>
      <w:proofErr w:type="spellEnd"/>
      <w:r>
        <w:t>.</w:t>
      </w:r>
    </w:p>
    <w:p w:rsidR="00A9594C" w:rsidRDefault="00A9594C" w:rsidP="00A9594C">
      <w:pPr>
        <w:sectPr w:rsidR="00A9594C">
          <w:footerReference w:type="default" r:id="rId15"/>
          <w:pgSz w:w="11907" w:h="16839"/>
          <w:pgMar w:top="1148" w:right="1050" w:bottom="1148" w:left="1050" w:header="709" w:footer="709" w:gutter="0"/>
          <w:pgNumType w:start="0"/>
          <w:cols w:space="720"/>
          <w:titlePg/>
          <w:docGrid w:linePitch="360"/>
        </w:sectPr>
      </w:pPr>
    </w:p>
    <w:p w:rsidR="00CD4C4C" w:rsidRPr="00A9594C" w:rsidRDefault="00CD4C4C" w:rsidP="00A9594C">
      <w:pPr>
        <w:pStyle w:val="Listeafsnit"/>
        <w:numPr>
          <w:ilvl w:val="0"/>
          <w:numId w:val="2"/>
        </w:numPr>
        <w:rPr>
          <w:b/>
        </w:rPr>
      </w:pPr>
      <w:r w:rsidRPr="00A9594C">
        <w:rPr>
          <w:b/>
        </w:rPr>
        <w:t>Opret kursus</w:t>
      </w:r>
    </w:p>
    <w:p w:rsidR="00CD4C4C" w:rsidRPr="00A9594C" w:rsidRDefault="00CD4C4C" w:rsidP="00CD4C4C">
      <w:pPr>
        <w:pStyle w:val="Listeafsnit"/>
        <w:numPr>
          <w:ilvl w:val="1"/>
          <w:numId w:val="2"/>
        </w:numPr>
        <w:rPr>
          <w:i/>
        </w:rPr>
      </w:pPr>
      <w:r w:rsidRPr="00A9594C">
        <w:rPr>
          <w:i/>
        </w:rPr>
        <w:t>Slet</w:t>
      </w:r>
    </w:p>
    <w:p w:rsidR="00CD4C4C" w:rsidRPr="00A9594C" w:rsidRDefault="00CD4C4C" w:rsidP="00CD4C4C">
      <w:pPr>
        <w:pStyle w:val="Listeafsnit"/>
        <w:numPr>
          <w:ilvl w:val="1"/>
          <w:numId w:val="2"/>
        </w:numPr>
        <w:rPr>
          <w:i/>
        </w:rPr>
      </w:pPr>
      <w:r w:rsidRPr="00A9594C">
        <w:rPr>
          <w:i/>
        </w:rPr>
        <w:t>rediger</w:t>
      </w:r>
    </w:p>
    <w:p w:rsidR="00CD4C4C" w:rsidRPr="00A9594C" w:rsidRDefault="00CD4C4C" w:rsidP="00CD4C4C">
      <w:pPr>
        <w:pStyle w:val="Listeafsnit"/>
        <w:numPr>
          <w:ilvl w:val="0"/>
          <w:numId w:val="2"/>
        </w:numPr>
        <w:rPr>
          <w:b/>
        </w:rPr>
      </w:pPr>
      <w:r w:rsidRPr="00A9594C">
        <w:rPr>
          <w:b/>
        </w:rPr>
        <w:t>Opret kursist</w:t>
      </w:r>
    </w:p>
    <w:p w:rsidR="00CD4C4C" w:rsidRPr="00A9594C" w:rsidRDefault="00CD4C4C" w:rsidP="00CD4C4C">
      <w:pPr>
        <w:pStyle w:val="Listeafsnit"/>
        <w:numPr>
          <w:ilvl w:val="1"/>
          <w:numId w:val="2"/>
        </w:numPr>
        <w:rPr>
          <w:i/>
        </w:rPr>
      </w:pPr>
      <w:r w:rsidRPr="00A9594C">
        <w:rPr>
          <w:i/>
        </w:rPr>
        <w:t>Slet</w:t>
      </w:r>
    </w:p>
    <w:p w:rsidR="00CD4C4C" w:rsidRPr="00A9594C" w:rsidRDefault="00CD4C4C" w:rsidP="00CD4C4C">
      <w:pPr>
        <w:pStyle w:val="Listeafsnit"/>
        <w:numPr>
          <w:ilvl w:val="1"/>
          <w:numId w:val="2"/>
        </w:numPr>
        <w:rPr>
          <w:i/>
        </w:rPr>
      </w:pPr>
      <w:r w:rsidRPr="00A9594C">
        <w:rPr>
          <w:i/>
        </w:rPr>
        <w:t>Rediger</w:t>
      </w:r>
    </w:p>
    <w:p w:rsidR="00A9594C" w:rsidRPr="00A9594C" w:rsidRDefault="00CD4C4C" w:rsidP="00CD4C4C">
      <w:pPr>
        <w:pStyle w:val="Listeafsnit"/>
        <w:numPr>
          <w:ilvl w:val="0"/>
          <w:numId w:val="2"/>
        </w:numPr>
        <w:rPr>
          <w:b/>
        </w:rPr>
      </w:pPr>
      <w:r w:rsidRPr="00A9594C">
        <w:rPr>
          <w:b/>
        </w:rPr>
        <w:t>Opret underviser</w:t>
      </w:r>
    </w:p>
    <w:p w:rsidR="00A9594C" w:rsidRPr="00A9594C" w:rsidRDefault="00A9594C" w:rsidP="00A9594C">
      <w:pPr>
        <w:pStyle w:val="Listeafsnit"/>
        <w:numPr>
          <w:ilvl w:val="1"/>
          <w:numId w:val="2"/>
        </w:numPr>
        <w:rPr>
          <w:i/>
        </w:rPr>
      </w:pPr>
      <w:r w:rsidRPr="00A9594C">
        <w:rPr>
          <w:i/>
        </w:rPr>
        <w:t>Slet</w:t>
      </w:r>
    </w:p>
    <w:p w:rsidR="00CD4C4C" w:rsidRDefault="00A9594C" w:rsidP="00A9594C">
      <w:pPr>
        <w:pStyle w:val="Listeafsnit"/>
        <w:numPr>
          <w:ilvl w:val="1"/>
          <w:numId w:val="2"/>
        </w:numPr>
      </w:pPr>
      <w:r w:rsidRPr="00A9594C">
        <w:rPr>
          <w:i/>
        </w:rPr>
        <w:t>Rediger</w:t>
      </w:r>
      <w:r>
        <w:tab/>
      </w:r>
    </w:p>
    <w:p w:rsidR="00CD4C4C" w:rsidRPr="00A9594C" w:rsidRDefault="00CD4C4C" w:rsidP="00CD4C4C">
      <w:pPr>
        <w:pStyle w:val="Listeafsnit"/>
        <w:numPr>
          <w:ilvl w:val="0"/>
          <w:numId w:val="2"/>
        </w:numPr>
        <w:rPr>
          <w:b/>
        </w:rPr>
      </w:pPr>
      <w:r w:rsidRPr="00A9594C">
        <w:rPr>
          <w:b/>
        </w:rPr>
        <w:t>Opret undervisningssted</w:t>
      </w:r>
    </w:p>
    <w:p w:rsidR="00A9594C" w:rsidRPr="00A9594C" w:rsidRDefault="00A9594C" w:rsidP="00A9594C">
      <w:pPr>
        <w:pStyle w:val="Listeafsnit"/>
        <w:numPr>
          <w:ilvl w:val="1"/>
          <w:numId w:val="2"/>
        </w:numPr>
        <w:rPr>
          <w:i/>
        </w:rPr>
      </w:pPr>
      <w:r w:rsidRPr="00A9594C">
        <w:rPr>
          <w:i/>
        </w:rPr>
        <w:t>Slet</w:t>
      </w:r>
    </w:p>
    <w:p w:rsidR="001248DA" w:rsidRPr="001248DA" w:rsidRDefault="00A9594C" w:rsidP="001248DA">
      <w:pPr>
        <w:pStyle w:val="Listeafsnit"/>
        <w:numPr>
          <w:ilvl w:val="1"/>
          <w:numId w:val="2"/>
        </w:numPr>
        <w:rPr>
          <w:i/>
        </w:rPr>
      </w:pPr>
      <w:r w:rsidRPr="00A9594C">
        <w:rPr>
          <w:i/>
        </w:rPr>
        <w:t>Rediger</w:t>
      </w:r>
    </w:p>
    <w:p w:rsidR="001248DA" w:rsidRDefault="001248DA" w:rsidP="001248DA">
      <w:pPr>
        <w:pStyle w:val="Listeafsnit"/>
        <w:rPr>
          <w:b/>
        </w:rPr>
      </w:pPr>
      <w:r>
        <w:rPr>
          <w:b/>
        </w:rPr>
        <w:br/>
      </w:r>
      <w:r>
        <w:rPr>
          <w:b/>
        </w:rPr>
        <w:br/>
      </w:r>
    </w:p>
    <w:p w:rsidR="00CD4C4C" w:rsidRPr="00A9594C" w:rsidRDefault="00CD4C4C" w:rsidP="00CD4C4C">
      <w:pPr>
        <w:pStyle w:val="Listeafsnit"/>
        <w:numPr>
          <w:ilvl w:val="0"/>
          <w:numId w:val="2"/>
        </w:numPr>
        <w:rPr>
          <w:b/>
        </w:rPr>
      </w:pPr>
      <w:r w:rsidRPr="00A9594C">
        <w:rPr>
          <w:b/>
        </w:rPr>
        <w:t>Opret lokale</w:t>
      </w:r>
    </w:p>
    <w:p w:rsidR="00A9594C" w:rsidRPr="00A9594C" w:rsidRDefault="00A9594C" w:rsidP="00A9594C">
      <w:pPr>
        <w:pStyle w:val="Listeafsnit"/>
        <w:numPr>
          <w:ilvl w:val="1"/>
          <w:numId w:val="2"/>
        </w:numPr>
        <w:rPr>
          <w:i/>
        </w:rPr>
      </w:pPr>
      <w:r w:rsidRPr="00A9594C">
        <w:rPr>
          <w:i/>
        </w:rPr>
        <w:t>Slet</w:t>
      </w:r>
    </w:p>
    <w:p w:rsidR="00A9594C" w:rsidRPr="00A9594C" w:rsidRDefault="00A9594C" w:rsidP="00A9594C">
      <w:pPr>
        <w:pStyle w:val="Listeafsnit"/>
        <w:numPr>
          <w:ilvl w:val="1"/>
          <w:numId w:val="2"/>
        </w:numPr>
        <w:rPr>
          <w:i/>
        </w:rPr>
      </w:pPr>
      <w:r w:rsidRPr="00A9594C">
        <w:rPr>
          <w:i/>
        </w:rPr>
        <w:t>rediger</w:t>
      </w:r>
    </w:p>
    <w:p w:rsidR="00CD4C4C" w:rsidRPr="00A9594C" w:rsidRDefault="00CD4C4C" w:rsidP="00CD4C4C">
      <w:pPr>
        <w:pStyle w:val="Listeafsnit"/>
        <w:numPr>
          <w:ilvl w:val="0"/>
          <w:numId w:val="2"/>
        </w:numPr>
        <w:rPr>
          <w:b/>
        </w:rPr>
      </w:pPr>
      <w:r w:rsidRPr="00A9594C">
        <w:rPr>
          <w:b/>
        </w:rPr>
        <w:t>Opret betaling</w:t>
      </w:r>
    </w:p>
    <w:p w:rsidR="00A9594C" w:rsidRPr="00A9594C" w:rsidRDefault="00A9594C" w:rsidP="00A9594C">
      <w:pPr>
        <w:pStyle w:val="Listeafsnit"/>
        <w:numPr>
          <w:ilvl w:val="1"/>
          <w:numId w:val="2"/>
        </w:numPr>
        <w:rPr>
          <w:i/>
        </w:rPr>
      </w:pPr>
      <w:r w:rsidRPr="00A9594C">
        <w:rPr>
          <w:i/>
        </w:rPr>
        <w:t>slet</w:t>
      </w:r>
    </w:p>
    <w:p w:rsidR="00CD4C4C" w:rsidRDefault="00CD4C4C" w:rsidP="00CD4C4C">
      <w:pPr>
        <w:pStyle w:val="Listeafsnit"/>
        <w:numPr>
          <w:ilvl w:val="0"/>
          <w:numId w:val="2"/>
        </w:numPr>
        <w:rPr>
          <w:b/>
        </w:rPr>
      </w:pPr>
      <w:r w:rsidRPr="00A9594C">
        <w:rPr>
          <w:b/>
        </w:rPr>
        <w:t>Opret serie</w:t>
      </w:r>
    </w:p>
    <w:p w:rsidR="001248DA" w:rsidRPr="001248DA" w:rsidRDefault="001248DA" w:rsidP="001248DA">
      <w:pPr>
        <w:pStyle w:val="Listeafsnit"/>
        <w:numPr>
          <w:ilvl w:val="1"/>
          <w:numId w:val="2"/>
        </w:numPr>
        <w:rPr>
          <w:b/>
        </w:rPr>
      </w:pPr>
      <w:r>
        <w:t>Slet</w:t>
      </w:r>
    </w:p>
    <w:p w:rsidR="001248DA" w:rsidRDefault="001248DA" w:rsidP="001248DA">
      <w:pPr>
        <w:pStyle w:val="Listeafsnit"/>
        <w:numPr>
          <w:ilvl w:val="1"/>
          <w:numId w:val="2"/>
        </w:numPr>
        <w:rPr>
          <w:b/>
        </w:rPr>
      </w:pPr>
      <w:r>
        <w:t>rediger</w:t>
      </w:r>
    </w:p>
    <w:p w:rsidR="00A9594C" w:rsidRDefault="001248DA" w:rsidP="001248DA">
      <w:pPr>
        <w:pStyle w:val="Listeafsnit"/>
        <w:numPr>
          <w:ilvl w:val="0"/>
          <w:numId w:val="2"/>
        </w:numPr>
        <w:rPr>
          <w:b/>
        </w:rPr>
      </w:pPr>
      <w:r>
        <w:rPr>
          <w:b/>
        </w:rPr>
        <w:t>Tilmeld kursus</w:t>
      </w:r>
    </w:p>
    <w:p w:rsidR="00A9594C" w:rsidRPr="001248DA" w:rsidRDefault="001248DA" w:rsidP="001248DA">
      <w:pPr>
        <w:pStyle w:val="Listeafsnit"/>
        <w:numPr>
          <w:ilvl w:val="1"/>
          <w:numId w:val="2"/>
        </w:numPr>
        <w:rPr>
          <w:b/>
        </w:rPr>
      </w:pPr>
      <w:r>
        <w:t>slet</w:t>
      </w:r>
    </w:p>
    <w:p w:rsidR="00A9594C" w:rsidRPr="00A9594C" w:rsidRDefault="00A9594C" w:rsidP="00A9594C">
      <w:pPr>
        <w:pStyle w:val="Listeafsnit"/>
        <w:numPr>
          <w:ilvl w:val="0"/>
          <w:numId w:val="2"/>
        </w:numPr>
        <w:rPr>
          <w:b/>
        </w:rPr>
      </w:pPr>
      <w:r w:rsidRPr="00A9594C">
        <w:rPr>
          <w:b/>
        </w:rPr>
        <w:t>Opret ekstra materiale</w:t>
      </w:r>
    </w:p>
    <w:p w:rsidR="00A9594C" w:rsidRPr="00A9594C" w:rsidRDefault="00A9594C" w:rsidP="00A9594C">
      <w:pPr>
        <w:pStyle w:val="Listeafsnit"/>
        <w:numPr>
          <w:ilvl w:val="1"/>
          <w:numId w:val="2"/>
        </w:numPr>
        <w:rPr>
          <w:i/>
        </w:rPr>
      </w:pPr>
      <w:r w:rsidRPr="00A9594C">
        <w:rPr>
          <w:i/>
        </w:rPr>
        <w:t>Slet</w:t>
      </w:r>
    </w:p>
    <w:p w:rsidR="00A9594C" w:rsidRPr="00A9594C" w:rsidRDefault="00A9594C" w:rsidP="00A9594C">
      <w:pPr>
        <w:pStyle w:val="Listeafsnit"/>
        <w:numPr>
          <w:ilvl w:val="1"/>
          <w:numId w:val="2"/>
        </w:numPr>
        <w:rPr>
          <w:i/>
        </w:rPr>
      </w:pPr>
      <w:r w:rsidRPr="00A9594C">
        <w:rPr>
          <w:i/>
        </w:rPr>
        <w:t>Rediger</w:t>
      </w:r>
    </w:p>
    <w:p w:rsidR="00860381" w:rsidRDefault="00860381" w:rsidP="001248DA"/>
    <w:p w:rsidR="001248DA" w:rsidRDefault="001248DA" w:rsidP="008F4E7F"/>
    <w:p w:rsidR="008F4E7F" w:rsidRDefault="008F4E7F" w:rsidP="008F4E7F">
      <w:pPr>
        <w:sectPr w:rsidR="008F4E7F" w:rsidSect="00A9594C">
          <w:type w:val="continuous"/>
          <w:pgSz w:w="11907" w:h="16839"/>
          <w:pgMar w:top="1148" w:right="1050" w:bottom="1148" w:left="1050" w:header="709" w:footer="709" w:gutter="0"/>
          <w:pgNumType w:start="0"/>
          <w:cols w:num="2" w:space="720"/>
          <w:titlePg/>
          <w:docGrid w:linePitch="360"/>
        </w:sectPr>
      </w:pPr>
    </w:p>
    <w:p w:rsidR="00A9594C" w:rsidRPr="00CD4C4C" w:rsidRDefault="00A9594C" w:rsidP="00A9594C">
      <w:pPr>
        <w:ind w:left="1080"/>
      </w:pPr>
    </w:p>
    <w:p w:rsidR="0020451A" w:rsidRPr="00A9594C" w:rsidRDefault="00A9594C" w:rsidP="00A9594C">
      <w:pPr>
        <w:pStyle w:val="Overskrift1"/>
        <w:rPr>
          <w:sz w:val="36"/>
          <w:szCs w:val="36"/>
        </w:rPr>
      </w:pPr>
      <w:r w:rsidRPr="00A9594C">
        <w:rPr>
          <w:sz w:val="36"/>
          <w:szCs w:val="36"/>
        </w:rPr>
        <w:t>Furps</w:t>
      </w:r>
    </w:p>
    <w:p w:rsidR="00A9594C" w:rsidRDefault="00A9594C" w:rsidP="001B4972"/>
    <w:p w:rsidR="00A9594C" w:rsidRDefault="00503EDB" w:rsidP="00A9594C">
      <w:pPr>
        <w:pStyle w:val="Overskrift2"/>
      </w:pPr>
      <w:r>
        <w:t>Funktionelle krav</w:t>
      </w:r>
    </w:p>
    <w:p w:rsidR="00503EDB" w:rsidRDefault="00503EDB" w:rsidP="00A9594C">
      <w:pPr>
        <w:pStyle w:val="Listeafsnit"/>
      </w:pPr>
    </w:p>
    <w:p w:rsidR="00503EDB" w:rsidRDefault="00503EDB" w:rsidP="00A9594C">
      <w:pPr>
        <w:pStyle w:val="Listeafsnit"/>
      </w:pPr>
      <w:r>
        <w:t>De essentielle funktionelle krav til systemet og som</w:t>
      </w:r>
      <w:r w:rsidR="00A9594C">
        <w:t xml:space="preserve"> </w:t>
      </w:r>
      <w:r>
        <w:t xml:space="preserve">beskrevet i </w:t>
      </w:r>
      <w:proofErr w:type="spellStart"/>
      <w:r>
        <w:t>usecasene</w:t>
      </w:r>
      <w:proofErr w:type="spellEnd"/>
      <w:r>
        <w:t xml:space="preserve"> i det forrige afsnit.</w:t>
      </w:r>
    </w:p>
    <w:p w:rsidR="00503EDB" w:rsidRDefault="00503EDB" w:rsidP="00A9594C">
      <w:pPr>
        <w:pStyle w:val="Listeafsnit"/>
      </w:pPr>
    </w:p>
    <w:p w:rsidR="00503EDB" w:rsidRDefault="00503EDB" w:rsidP="00503EDB">
      <w:pPr>
        <w:pStyle w:val="Overskrift2"/>
      </w:pPr>
      <w:r>
        <w:t>Ikke funktionelle krav</w:t>
      </w:r>
      <w:r w:rsidR="001B4972" w:rsidRPr="000D3992">
        <w:tab/>
      </w:r>
    </w:p>
    <w:p w:rsidR="00503EDB" w:rsidRDefault="00503EDB" w:rsidP="00503EDB"/>
    <w:p w:rsidR="00503EDB" w:rsidRDefault="00503EDB" w:rsidP="00503EDB">
      <w:proofErr w:type="spellStart"/>
      <w:r>
        <w:rPr>
          <w:b/>
        </w:rPr>
        <w:t>Functionality</w:t>
      </w:r>
      <w:proofErr w:type="spellEnd"/>
      <w:r>
        <w:t xml:space="preserve"> </w:t>
      </w:r>
    </w:p>
    <w:p w:rsidR="00503EDB" w:rsidRDefault="00503EDB" w:rsidP="00503EDB">
      <w:r>
        <w:t>- sikkerhed</w:t>
      </w:r>
    </w:p>
    <w:p w:rsidR="00503EDB" w:rsidRDefault="00503EDB" w:rsidP="00503EDB">
      <w:pPr>
        <w:pStyle w:val="Listeafsnit"/>
        <w:ind w:left="0"/>
      </w:pPr>
      <w:r>
        <w:t>Høj prioritet, da vi har med personda</w:t>
      </w:r>
      <w:r>
        <w:t>ta, samt betalinger at gøre.</w:t>
      </w:r>
    </w:p>
    <w:p w:rsidR="00503EDB" w:rsidRDefault="00503EDB" w:rsidP="00503EDB">
      <w:pPr>
        <w:pStyle w:val="Listeafsnit"/>
        <w:ind w:left="0"/>
      </w:pPr>
    </w:p>
    <w:p w:rsidR="00503EDB" w:rsidRDefault="00503EDB" w:rsidP="00503EDB">
      <w:pPr>
        <w:pStyle w:val="Listeafsnit"/>
        <w:ind w:left="0"/>
      </w:pPr>
      <w:r>
        <w:t xml:space="preserve"> </w:t>
      </w:r>
      <w:proofErr w:type="spellStart"/>
      <w:r>
        <w:rPr>
          <w:rStyle w:val="Strk"/>
        </w:rPr>
        <w:t>Reliability</w:t>
      </w:r>
      <w:proofErr w:type="spellEnd"/>
      <w:r>
        <w:rPr>
          <w:rFonts w:ascii="Times New Roman" w:hAnsi="Times New Roman"/>
          <w:sz w:val="24"/>
          <w:szCs w:val="24"/>
        </w:rPr>
        <w:br/>
        <w:t xml:space="preserve">- fejlfrekvens, </w:t>
      </w:r>
      <w:r>
        <w:rPr>
          <w:rFonts w:ascii="Times New Roman" w:hAnsi="Times New Roman"/>
          <w:sz w:val="24"/>
          <w:szCs w:val="24"/>
        </w:rPr>
        <w:t>backup-venlig</w:t>
      </w:r>
    </w:p>
    <w:p w:rsidR="00503EDB" w:rsidRDefault="00503EDB" w:rsidP="00503EDB">
      <w:r>
        <w:t>Høj prioritet, da vi skal benytte systemet til at registrere kunder og holde styr på betalinger er det vigt</w:t>
      </w:r>
      <w:r>
        <w:t xml:space="preserve">igt at systemet ikke crasher </w:t>
      </w:r>
    </w:p>
    <w:p w:rsidR="00503EDB" w:rsidRDefault="00503EDB" w:rsidP="00503EDB">
      <w:pPr>
        <w:pStyle w:val="Listeafsnit"/>
        <w:ind w:left="0"/>
      </w:pPr>
      <w:proofErr w:type="spellStart"/>
      <w:r>
        <w:rPr>
          <w:rStyle w:val="Strk"/>
        </w:rPr>
        <w:t>Usability</w:t>
      </w:r>
      <w:proofErr w:type="spellEnd"/>
      <w:r>
        <w:rPr>
          <w:rStyle w:val="Strk"/>
          <w:sz w:val="24"/>
        </w:rPr>
        <w:t xml:space="preserve"> </w:t>
      </w:r>
      <w:r>
        <w:rPr>
          <w:rFonts w:ascii="Times New Roman" w:hAnsi="Times New Roman"/>
          <w:sz w:val="24"/>
          <w:szCs w:val="24"/>
        </w:rPr>
        <w:br/>
        <w:t>- grænseflade, hjælp, dokumentation</w:t>
      </w:r>
    </w:p>
    <w:p w:rsidR="00503EDB" w:rsidRDefault="00503EDB" w:rsidP="00503EDB">
      <w:r>
        <w:t>Det vigtigt at systemet er designet intuitivt,</w:t>
      </w:r>
      <w:r>
        <w:t xml:space="preserve"> da de folk der skal bruge systemet i deres hverdag ikke nødvend</w:t>
      </w:r>
      <w:r>
        <w:t xml:space="preserve">igvis har noget </w:t>
      </w:r>
      <w:proofErr w:type="gramStart"/>
      <w:r>
        <w:t>IT erfaring</w:t>
      </w:r>
      <w:proofErr w:type="gramEnd"/>
      <w:r>
        <w:t xml:space="preserve">. </w:t>
      </w:r>
    </w:p>
    <w:p w:rsidR="00503EDB" w:rsidRDefault="00503EDB" w:rsidP="00503EDB">
      <w:r>
        <w:rPr>
          <w:rStyle w:val="Strk"/>
        </w:rPr>
        <w:t>Performance</w:t>
      </w:r>
      <w:r>
        <w:br/>
        <w:t xml:space="preserve">- </w:t>
      </w:r>
      <w:r>
        <w:t>svar tid</w:t>
      </w:r>
      <w:r>
        <w:t>, ressourceforbrug</w:t>
      </w:r>
    </w:p>
    <w:p w:rsidR="00503EDB" w:rsidRDefault="00503EDB" w:rsidP="00503EDB">
      <w:r>
        <w:t xml:space="preserve">Lavere prioritet, </w:t>
      </w:r>
      <w:r>
        <w:t>Da systemet ikke udfører store opgaver, og er begrænset til at mindre antal mennesker.</w:t>
      </w:r>
    </w:p>
    <w:p w:rsidR="00503EDB" w:rsidRDefault="00503EDB" w:rsidP="00503EDB">
      <w:proofErr w:type="spellStart"/>
      <w:r>
        <w:rPr>
          <w:rStyle w:val="Strk"/>
        </w:rPr>
        <w:t>Supportability</w:t>
      </w:r>
      <w:proofErr w:type="spellEnd"/>
      <w:r>
        <w:br/>
        <w:t xml:space="preserve">- </w:t>
      </w:r>
      <w:proofErr w:type="spellStart"/>
      <w:r>
        <w:t>testability</w:t>
      </w:r>
      <w:proofErr w:type="spellEnd"/>
      <w:r>
        <w:t xml:space="preserve">, </w:t>
      </w:r>
      <w:proofErr w:type="spellStart"/>
      <w:r>
        <w:t>maintainability</w:t>
      </w:r>
      <w:proofErr w:type="spellEnd"/>
      <w:r>
        <w:t xml:space="preserve">, </w:t>
      </w:r>
      <w:proofErr w:type="spellStart"/>
      <w:r>
        <w:t>compability</w:t>
      </w:r>
      <w:proofErr w:type="spellEnd"/>
      <w:r>
        <w:t xml:space="preserve">, </w:t>
      </w:r>
      <w:proofErr w:type="spellStart"/>
      <w:r>
        <w:t>configurability</w:t>
      </w:r>
      <w:proofErr w:type="spellEnd"/>
    </w:p>
    <w:p w:rsidR="00503EDB" w:rsidRDefault="00503EDB" w:rsidP="00503EDB">
      <w:r>
        <w:t>Lav prioritet, vores system bliver udviklet til kundens OS og ikke andre. Når vores løsning er færdig og leveret til kunden er det ikke meningen at der</w:t>
      </w:r>
      <w:r>
        <w:t xml:space="preserve"> skal arbejdes mere med det. </w:t>
      </w:r>
    </w:p>
    <w:p w:rsidR="00503EDB" w:rsidRPr="00503EDB" w:rsidRDefault="00503EDB" w:rsidP="00503EDB">
      <w:pPr>
        <w:pStyle w:val="Listeafsnit"/>
      </w:pPr>
    </w:p>
    <w:p w:rsidR="00503EDB" w:rsidRPr="00503EDB" w:rsidRDefault="00503EDB" w:rsidP="00503EDB"/>
    <w:p w:rsidR="001B4972" w:rsidRPr="000D3992" w:rsidRDefault="001B4972" w:rsidP="00C2053B"/>
    <w:p w:rsidR="001B4972" w:rsidRDefault="001B4972" w:rsidP="00C2053B"/>
    <w:p w:rsidR="00244DD3" w:rsidRDefault="00244DD3" w:rsidP="00244DD3">
      <w:pPr>
        <w:pStyle w:val="Overskrift1"/>
      </w:pPr>
      <w:r>
        <w:t>Usecase diagram.</w:t>
      </w:r>
    </w:p>
    <w:p w:rsidR="00244DD3" w:rsidRPr="000D3992" w:rsidRDefault="00244DD3" w:rsidP="00C2053B">
      <w:r w:rsidRPr="00244DD3">
        <w:drawing>
          <wp:inline distT="0" distB="0" distL="0" distR="0" wp14:anchorId="2CA49239" wp14:editId="4BA7A24E">
            <wp:extent cx="6227445" cy="6392545"/>
            <wp:effectExtent l="0" t="0" r="1905" b="825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7445" cy="6392545"/>
                    </a:xfrm>
                    <a:prstGeom prst="rect">
                      <a:avLst/>
                    </a:prstGeom>
                  </pic:spPr>
                </pic:pic>
              </a:graphicData>
            </a:graphic>
          </wp:inline>
        </w:drawing>
      </w:r>
    </w:p>
    <w:p w:rsidR="001B4972" w:rsidRPr="000D3992" w:rsidRDefault="001B4972" w:rsidP="00C2053B"/>
    <w:p w:rsidR="00C2053B" w:rsidRPr="000D3992" w:rsidRDefault="00C2053B" w:rsidP="00C2053B"/>
    <w:p w:rsidR="00C2053B" w:rsidRPr="000D3992" w:rsidRDefault="00C2053B" w:rsidP="00C2053B"/>
    <w:p w:rsidR="00C2053B" w:rsidRPr="000D3992" w:rsidRDefault="00C2053B" w:rsidP="00C2053B"/>
    <w:p w:rsidR="00C2053B" w:rsidRPr="000D3992" w:rsidRDefault="00C2053B" w:rsidP="00C2053B"/>
    <w:p w:rsidR="00C2053B" w:rsidRDefault="00C2053B" w:rsidP="00C2053B"/>
    <w:p w:rsidR="00EB424B" w:rsidRDefault="00EB424B" w:rsidP="00C2053B"/>
    <w:p w:rsidR="00EB424B" w:rsidRDefault="00EB424B" w:rsidP="00EB424B">
      <w:pPr>
        <w:pStyle w:val="Overskrift1"/>
      </w:pPr>
      <w:r>
        <w:t>Glossary</w:t>
      </w:r>
    </w:p>
    <w:p w:rsidR="00EB424B" w:rsidRDefault="00EB424B" w:rsidP="00EB424B"/>
    <w:tbl>
      <w:tblPr>
        <w:tblStyle w:val="Tabel-Gitter"/>
        <w:tblW w:w="0" w:type="auto"/>
        <w:tblLook w:val="04A0" w:firstRow="1" w:lastRow="0" w:firstColumn="1" w:lastColumn="0" w:noHBand="0" w:noVBand="1"/>
      </w:tblPr>
      <w:tblGrid>
        <w:gridCol w:w="3265"/>
        <w:gridCol w:w="3266"/>
        <w:gridCol w:w="3266"/>
      </w:tblGrid>
      <w:tr w:rsidR="00EB424B" w:rsidTr="00EB424B">
        <w:tc>
          <w:tcPr>
            <w:tcW w:w="3265" w:type="dxa"/>
          </w:tcPr>
          <w:p w:rsidR="00EB424B" w:rsidRDefault="00EB424B" w:rsidP="00EB424B">
            <w:r>
              <w:t>Navn</w:t>
            </w:r>
          </w:p>
        </w:tc>
        <w:tc>
          <w:tcPr>
            <w:tcW w:w="3266" w:type="dxa"/>
          </w:tcPr>
          <w:p w:rsidR="00EB424B" w:rsidRDefault="00EB424B" w:rsidP="00EB424B">
            <w:r>
              <w:t>Type</w:t>
            </w:r>
          </w:p>
        </w:tc>
        <w:tc>
          <w:tcPr>
            <w:tcW w:w="3266" w:type="dxa"/>
          </w:tcPr>
          <w:p w:rsidR="00EB424B" w:rsidRDefault="00EB424B" w:rsidP="00EB424B">
            <w:proofErr w:type="spellStart"/>
            <w:r>
              <w:t>Description</w:t>
            </w:r>
            <w:proofErr w:type="spellEnd"/>
          </w:p>
        </w:tc>
      </w:tr>
      <w:tr w:rsidR="00EB424B" w:rsidTr="00EB424B">
        <w:tc>
          <w:tcPr>
            <w:tcW w:w="3265" w:type="dxa"/>
          </w:tcPr>
          <w:p w:rsidR="00EB424B" w:rsidRDefault="00EB424B" w:rsidP="00EB424B">
            <w:r>
              <w:t>Kursist</w:t>
            </w:r>
          </w:p>
        </w:tc>
        <w:tc>
          <w:tcPr>
            <w:tcW w:w="3266" w:type="dxa"/>
          </w:tcPr>
          <w:p w:rsidR="00EB424B" w:rsidRDefault="00EB424B" w:rsidP="00EB424B">
            <w:r>
              <w:t>Rolle</w:t>
            </w:r>
          </w:p>
        </w:tc>
        <w:tc>
          <w:tcPr>
            <w:tcW w:w="3266" w:type="dxa"/>
          </w:tcPr>
          <w:p w:rsidR="00EB424B" w:rsidRDefault="00EB424B" w:rsidP="00EB424B">
            <w:r>
              <w:t>En kursist deltager i et kursus</w:t>
            </w:r>
          </w:p>
        </w:tc>
      </w:tr>
      <w:tr w:rsidR="00EB424B" w:rsidTr="00EB424B">
        <w:tc>
          <w:tcPr>
            <w:tcW w:w="3265" w:type="dxa"/>
          </w:tcPr>
          <w:p w:rsidR="00EB424B" w:rsidRDefault="00EB424B" w:rsidP="00EB424B">
            <w:r>
              <w:t>Underviser</w:t>
            </w:r>
          </w:p>
        </w:tc>
        <w:tc>
          <w:tcPr>
            <w:tcW w:w="3266" w:type="dxa"/>
          </w:tcPr>
          <w:p w:rsidR="00EB424B" w:rsidRDefault="00EB424B" w:rsidP="00EB424B">
            <w:r>
              <w:t>Rolle</w:t>
            </w:r>
          </w:p>
        </w:tc>
        <w:tc>
          <w:tcPr>
            <w:tcW w:w="3266" w:type="dxa"/>
          </w:tcPr>
          <w:p w:rsidR="00EB424B" w:rsidRDefault="00EB424B" w:rsidP="00EB424B">
            <w:r>
              <w:t xml:space="preserve">En </w:t>
            </w:r>
            <w:proofErr w:type="spellStart"/>
            <w:r>
              <w:t>unverviser</w:t>
            </w:r>
            <w:proofErr w:type="spellEnd"/>
            <w:r>
              <w:t xml:space="preserve">, </w:t>
            </w:r>
            <w:proofErr w:type="spellStart"/>
            <w:r>
              <w:t>undeviser</w:t>
            </w:r>
            <w:proofErr w:type="spellEnd"/>
            <w:r>
              <w:t xml:space="preserve"> et kursus</w:t>
            </w:r>
          </w:p>
        </w:tc>
      </w:tr>
      <w:tr w:rsidR="00EB424B" w:rsidTr="00EB424B">
        <w:tc>
          <w:tcPr>
            <w:tcW w:w="3265" w:type="dxa"/>
          </w:tcPr>
          <w:p w:rsidR="00EB424B" w:rsidRDefault="006008D0" w:rsidP="00EB424B">
            <w:r>
              <w:t>Kursus</w:t>
            </w:r>
          </w:p>
        </w:tc>
        <w:tc>
          <w:tcPr>
            <w:tcW w:w="3266" w:type="dxa"/>
          </w:tcPr>
          <w:p w:rsidR="00EB424B" w:rsidRDefault="008F4E7F" w:rsidP="00EB424B">
            <w:r>
              <w:t>Object</w:t>
            </w:r>
          </w:p>
        </w:tc>
        <w:tc>
          <w:tcPr>
            <w:tcW w:w="3266" w:type="dxa"/>
          </w:tcPr>
          <w:p w:rsidR="00EB424B" w:rsidRDefault="008F4E7F" w:rsidP="00EB424B">
            <w:r>
              <w:t>Et kursus som kan deltages i</w:t>
            </w:r>
          </w:p>
        </w:tc>
      </w:tr>
      <w:tr w:rsidR="00EB424B" w:rsidTr="00EB424B">
        <w:tc>
          <w:tcPr>
            <w:tcW w:w="3265" w:type="dxa"/>
          </w:tcPr>
          <w:p w:rsidR="00EB424B" w:rsidRDefault="008F4E7F" w:rsidP="00EB424B">
            <w:proofErr w:type="spellStart"/>
            <w:r>
              <w:t>Admin</w:t>
            </w:r>
            <w:proofErr w:type="spellEnd"/>
          </w:p>
        </w:tc>
        <w:tc>
          <w:tcPr>
            <w:tcW w:w="3266" w:type="dxa"/>
          </w:tcPr>
          <w:p w:rsidR="00EB424B" w:rsidRDefault="008F4E7F" w:rsidP="00EB424B">
            <w:r>
              <w:t>Rolle</w:t>
            </w:r>
          </w:p>
        </w:tc>
        <w:tc>
          <w:tcPr>
            <w:tcW w:w="3266" w:type="dxa"/>
          </w:tcPr>
          <w:p w:rsidR="00EB424B" w:rsidRDefault="008F4E7F" w:rsidP="00EB424B">
            <w:proofErr w:type="gramStart"/>
            <w:r>
              <w:t>En  bruger</w:t>
            </w:r>
            <w:proofErr w:type="gramEnd"/>
            <w:r>
              <w:t xml:space="preserve"> som har adgang til alt i systemet</w:t>
            </w:r>
          </w:p>
        </w:tc>
      </w:tr>
      <w:tr w:rsidR="00EB424B" w:rsidTr="00EB424B">
        <w:tc>
          <w:tcPr>
            <w:tcW w:w="3265" w:type="dxa"/>
          </w:tcPr>
          <w:p w:rsidR="00EB424B" w:rsidRDefault="008F4E7F" w:rsidP="00EB424B">
            <w:r>
              <w:t>Serie</w:t>
            </w:r>
          </w:p>
        </w:tc>
        <w:tc>
          <w:tcPr>
            <w:tcW w:w="3266" w:type="dxa"/>
          </w:tcPr>
          <w:p w:rsidR="00EB424B" w:rsidRDefault="008F4E7F" w:rsidP="00EB424B">
            <w:r>
              <w:t>Term</w:t>
            </w:r>
          </w:p>
        </w:tc>
        <w:tc>
          <w:tcPr>
            <w:tcW w:w="3266" w:type="dxa"/>
          </w:tcPr>
          <w:p w:rsidR="00EB424B" w:rsidRDefault="008F4E7F" w:rsidP="00EB424B">
            <w:r>
              <w:t>En kollektion af kurser</w:t>
            </w:r>
          </w:p>
        </w:tc>
      </w:tr>
      <w:tr w:rsidR="00EB424B" w:rsidTr="00EB424B">
        <w:tc>
          <w:tcPr>
            <w:tcW w:w="3265" w:type="dxa"/>
          </w:tcPr>
          <w:p w:rsidR="00EB424B" w:rsidRDefault="008F4E7F" w:rsidP="00EB424B">
            <w:r>
              <w:t>Faktura</w:t>
            </w:r>
          </w:p>
        </w:tc>
        <w:tc>
          <w:tcPr>
            <w:tcW w:w="3266" w:type="dxa"/>
          </w:tcPr>
          <w:p w:rsidR="00EB424B" w:rsidRDefault="008F4E7F" w:rsidP="00EB424B">
            <w:r>
              <w:t>Object</w:t>
            </w:r>
          </w:p>
        </w:tc>
        <w:tc>
          <w:tcPr>
            <w:tcW w:w="3266" w:type="dxa"/>
          </w:tcPr>
          <w:p w:rsidR="00EB424B" w:rsidRDefault="008F4E7F" w:rsidP="00EB424B">
            <w:r>
              <w:t xml:space="preserve">En oversigt over betalinger en kursist skal betale </w:t>
            </w:r>
          </w:p>
        </w:tc>
      </w:tr>
      <w:tr w:rsidR="00EB424B" w:rsidTr="00EB424B">
        <w:tc>
          <w:tcPr>
            <w:tcW w:w="3265" w:type="dxa"/>
          </w:tcPr>
          <w:p w:rsidR="00EB424B" w:rsidRDefault="008F4E7F" w:rsidP="008F4E7F">
            <w:pPr>
              <w:tabs>
                <w:tab w:val="center" w:pos="1524"/>
              </w:tabs>
            </w:pPr>
            <w:r>
              <w:t>Undervisningssted</w:t>
            </w:r>
          </w:p>
        </w:tc>
        <w:tc>
          <w:tcPr>
            <w:tcW w:w="3266" w:type="dxa"/>
          </w:tcPr>
          <w:p w:rsidR="00EB424B" w:rsidRDefault="008F4E7F" w:rsidP="00EB424B">
            <w:r>
              <w:t>Object</w:t>
            </w:r>
          </w:p>
        </w:tc>
        <w:tc>
          <w:tcPr>
            <w:tcW w:w="3266" w:type="dxa"/>
          </w:tcPr>
          <w:p w:rsidR="00EB424B" w:rsidRDefault="008F4E7F" w:rsidP="00EB424B">
            <w:r>
              <w:t>Et sted hvor der foregår undervisning</w:t>
            </w:r>
          </w:p>
        </w:tc>
      </w:tr>
      <w:tr w:rsidR="008F4E7F" w:rsidTr="00EB424B">
        <w:tc>
          <w:tcPr>
            <w:tcW w:w="3265" w:type="dxa"/>
          </w:tcPr>
          <w:p w:rsidR="008F4E7F" w:rsidRDefault="008F4E7F" w:rsidP="008F4E7F">
            <w:pPr>
              <w:tabs>
                <w:tab w:val="center" w:pos="1524"/>
              </w:tabs>
            </w:pPr>
            <w:r>
              <w:t>Lokale</w:t>
            </w:r>
          </w:p>
        </w:tc>
        <w:tc>
          <w:tcPr>
            <w:tcW w:w="3266" w:type="dxa"/>
          </w:tcPr>
          <w:p w:rsidR="008F4E7F" w:rsidRDefault="008F4E7F" w:rsidP="00EB424B">
            <w:r>
              <w:t>Object</w:t>
            </w:r>
          </w:p>
        </w:tc>
        <w:tc>
          <w:tcPr>
            <w:tcW w:w="3266" w:type="dxa"/>
          </w:tcPr>
          <w:p w:rsidR="008F4E7F" w:rsidRDefault="008F4E7F" w:rsidP="00EB424B">
            <w:r>
              <w:t>Et lokale i et undervisningssted.</w:t>
            </w:r>
          </w:p>
        </w:tc>
      </w:tr>
    </w:tbl>
    <w:p w:rsidR="00EB424B" w:rsidRPr="00EB424B" w:rsidRDefault="00EB424B" w:rsidP="00EB424B"/>
    <w:p w:rsidR="00C2053B" w:rsidRDefault="00C2053B" w:rsidP="00CE7A55">
      <w:pPr>
        <w:pStyle w:val="Overskrift1"/>
        <w:rPr>
          <w:rFonts w:asciiTheme="minorHAnsi" w:eastAsiaTheme="minorEastAsia" w:hAnsiTheme="minorHAnsi" w:cstheme="minorBidi"/>
          <w:bCs w:val="0"/>
          <w:caps w:val="0"/>
          <w:color w:val="auto"/>
          <w:sz w:val="22"/>
          <w:szCs w:val="22"/>
        </w:rPr>
      </w:pPr>
    </w:p>
    <w:p w:rsidR="00CE7A55" w:rsidRDefault="00CE7A55" w:rsidP="00CE7A55">
      <w:pPr>
        <w:pStyle w:val="Overskrift1"/>
      </w:pPr>
      <w:r>
        <w:t>Elaboration Iteration 1.</w:t>
      </w:r>
    </w:p>
    <w:p w:rsidR="00CE7A55" w:rsidRDefault="00CE7A55" w:rsidP="00CE7A55"/>
    <w:p w:rsidR="00CE7A55" w:rsidRDefault="00CE7A55" w:rsidP="00CE7A55">
      <w:r>
        <w:t>I første iteration arbejder</w:t>
      </w:r>
      <w:r w:rsidR="00CE7F2D">
        <w:t xml:space="preserve"> vi med følgende </w:t>
      </w:r>
      <w:proofErr w:type="spellStart"/>
      <w:r w:rsidR="00CE7F2D">
        <w:t>usecases</w:t>
      </w:r>
      <w:proofErr w:type="spellEnd"/>
      <w:r w:rsidR="00CE7F2D">
        <w:t>:</w:t>
      </w:r>
    </w:p>
    <w:p w:rsidR="00CE7F2D" w:rsidRPr="00A9594C" w:rsidRDefault="00CE7F2D" w:rsidP="00CE7F2D">
      <w:pPr>
        <w:pStyle w:val="Listeafsnit"/>
        <w:numPr>
          <w:ilvl w:val="0"/>
          <w:numId w:val="2"/>
        </w:numPr>
        <w:rPr>
          <w:b/>
        </w:rPr>
      </w:pPr>
      <w:r w:rsidRPr="00A9594C">
        <w:rPr>
          <w:b/>
        </w:rPr>
        <w:t>Opret kursus</w:t>
      </w:r>
    </w:p>
    <w:p w:rsidR="00CE7F2D" w:rsidRPr="00A9594C" w:rsidRDefault="00CE7F2D" w:rsidP="00CE7F2D">
      <w:pPr>
        <w:pStyle w:val="Listeafsnit"/>
        <w:numPr>
          <w:ilvl w:val="1"/>
          <w:numId w:val="2"/>
        </w:numPr>
        <w:rPr>
          <w:i/>
        </w:rPr>
      </w:pPr>
      <w:r w:rsidRPr="00A9594C">
        <w:rPr>
          <w:i/>
        </w:rPr>
        <w:t>Slet</w:t>
      </w:r>
    </w:p>
    <w:p w:rsidR="00CE7F2D" w:rsidRPr="00A9594C" w:rsidRDefault="00CE7F2D" w:rsidP="00CE7F2D">
      <w:pPr>
        <w:pStyle w:val="Listeafsnit"/>
        <w:numPr>
          <w:ilvl w:val="1"/>
          <w:numId w:val="2"/>
        </w:numPr>
        <w:rPr>
          <w:i/>
        </w:rPr>
      </w:pPr>
      <w:r w:rsidRPr="00A9594C">
        <w:rPr>
          <w:i/>
        </w:rPr>
        <w:t>rediger</w:t>
      </w:r>
    </w:p>
    <w:p w:rsidR="00CE7F2D" w:rsidRPr="00A9594C" w:rsidRDefault="00CE7F2D" w:rsidP="00CE7F2D">
      <w:pPr>
        <w:pStyle w:val="Listeafsnit"/>
        <w:numPr>
          <w:ilvl w:val="0"/>
          <w:numId w:val="2"/>
        </w:numPr>
        <w:rPr>
          <w:b/>
        </w:rPr>
      </w:pPr>
      <w:r w:rsidRPr="00A9594C">
        <w:rPr>
          <w:b/>
        </w:rPr>
        <w:t>Opret kursist</w:t>
      </w:r>
    </w:p>
    <w:p w:rsidR="00CE7F2D" w:rsidRPr="00A9594C" w:rsidRDefault="00CE7F2D" w:rsidP="00CE7F2D">
      <w:pPr>
        <w:pStyle w:val="Listeafsnit"/>
        <w:numPr>
          <w:ilvl w:val="1"/>
          <w:numId w:val="2"/>
        </w:numPr>
        <w:rPr>
          <w:i/>
        </w:rPr>
      </w:pPr>
      <w:r w:rsidRPr="00A9594C">
        <w:rPr>
          <w:i/>
        </w:rPr>
        <w:t>Slet</w:t>
      </w:r>
    </w:p>
    <w:p w:rsidR="00CE7F2D" w:rsidRPr="00A9594C" w:rsidRDefault="00CE7F2D" w:rsidP="00CE7F2D">
      <w:pPr>
        <w:pStyle w:val="Listeafsnit"/>
        <w:numPr>
          <w:ilvl w:val="1"/>
          <w:numId w:val="2"/>
        </w:numPr>
        <w:rPr>
          <w:i/>
        </w:rPr>
      </w:pPr>
      <w:r w:rsidRPr="00A9594C">
        <w:rPr>
          <w:i/>
        </w:rPr>
        <w:t>Rediger</w:t>
      </w:r>
    </w:p>
    <w:p w:rsidR="00CE7F2D" w:rsidRPr="00A9594C" w:rsidRDefault="00CE7F2D" w:rsidP="00CE7F2D">
      <w:pPr>
        <w:pStyle w:val="Listeafsnit"/>
        <w:numPr>
          <w:ilvl w:val="0"/>
          <w:numId w:val="2"/>
        </w:numPr>
        <w:rPr>
          <w:b/>
        </w:rPr>
      </w:pPr>
      <w:r w:rsidRPr="00A9594C">
        <w:rPr>
          <w:b/>
        </w:rPr>
        <w:t>Opret underviser</w:t>
      </w:r>
    </w:p>
    <w:p w:rsidR="00CE7F2D" w:rsidRPr="00A9594C" w:rsidRDefault="00CE7F2D" w:rsidP="00CE7F2D">
      <w:pPr>
        <w:pStyle w:val="Listeafsnit"/>
        <w:numPr>
          <w:ilvl w:val="1"/>
          <w:numId w:val="2"/>
        </w:numPr>
        <w:rPr>
          <w:i/>
        </w:rPr>
      </w:pPr>
      <w:r w:rsidRPr="00A9594C">
        <w:rPr>
          <w:i/>
        </w:rPr>
        <w:t>Slet</w:t>
      </w:r>
    </w:p>
    <w:p w:rsidR="00CE7F2D" w:rsidRDefault="00CE7F2D" w:rsidP="00CE7F2D">
      <w:pPr>
        <w:pStyle w:val="Listeafsnit"/>
        <w:numPr>
          <w:ilvl w:val="1"/>
          <w:numId w:val="2"/>
        </w:numPr>
      </w:pPr>
      <w:r w:rsidRPr="00A9594C">
        <w:rPr>
          <w:i/>
        </w:rPr>
        <w:t>Rediger</w:t>
      </w:r>
      <w:r>
        <w:tab/>
      </w:r>
    </w:p>
    <w:p w:rsidR="00CE7F2D" w:rsidRPr="00A9594C" w:rsidRDefault="00CE7F2D" w:rsidP="00CE7F2D">
      <w:pPr>
        <w:pStyle w:val="Listeafsnit"/>
        <w:numPr>
          <w:ilvl w:val="0"/>
          <w:numId w:val="2"/>
        </w:numPr>
        <w:rPr>
          <w:b/>
        </w:rPr>
      </w:pPr>
      <w:r w:rsidRPr="00A9594C">
        <w:rPr>
          <w:b/>
        </w:rPr>
        <w:t>Opret undervisningssted</w:t>
      </w:r>
    </w:p>
    <w:p w:rsidR="00CE7F2D" w:rsidRPr="00A9594C" w:rsidRDefault="00CE7F2D" w:rsidP="00CE7F2D">
      <w:pPr>
        <w:pStyle w:val="Listeafsnit"/>
        <w:numPr>
          <w:ilvl w:val="1"/>
          <w:numId w:val="2"/>
        </w:numPr>
        <w:rPr>
          <w:i/>
        </w:rPr>
      </w:pPr>
      <w:r w:rsidRPr="00A9594C">
        <w:rPr>
          <w:i/>
        </w:rPr>
        <w:t>Slet</w:t>
      </w:r>
    </w:p>
    <w:p w:rsidR="00CE7F2D" w:rsidRPr="001248DA" w:rsidRDefault="00CE7F2D" w:rsidP="00CE7F2D">
      <w:pPr>
        <w:pStyle w:val="Listeafsnit"/>
        <w:numPr>
          <w:ilvl w:val="1"/>
          <w:numId w:val="2"/>
        </w:numPr>
        <w:rPr>
          <w:i/>
        </w:rPr>
      </w:pPr>
      <w:r w:rsidRPr="00A9594C">
        <w:rPr>
          <w:i/>
        </w:rPr>
        <w:t>Rediger</w:t>
      </w:r>
    </w:p>
    <w:p w:rsidR="00CE7F2D" w:rsidRPr="00CE7A55" w:rsidRDefault="00CE7F2D" w:rsidP="00CE7A55">
      <w:bookmarkStart w:id="0" w:name="_GoBack"/>
      <w:bookmarkEnd w:id="0"/>
    </w:p>
    <w:p w:rsidR="00C2053B" w:rsidRPr="000D3992" w:rsidRDefault="00C2053B" w:rsidP="00C2053B"/>
    <w:p w:rsidR="00705FC8" w:rsidRPr="00705FC8" w:rsidRDefault="00705FC8" w:rsidP="00705FC8"/>
    <w:p w:rsidR="00705FC8" w:rsidRPr="00705FC8" w:rsidRDefault="00705FC8" w:rsidP="00705FC8"/>
    <w:sectPr w:rsidR="00705FC8" w:rsidRPr="00705FC8" w:rsidSect="00A9594C">
      <w:type w:val="continuous"/>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7F16" w:rsidRDefault="004A7F16">
      <w:pPr>
        <w:spacing w:after="0" w:line="240" w:lineRule="auto"/>
      </w:pPr>
      <w:r>
        <w:separator/>
      </w:r>
    </w:p>
  </w:endnote>
  <w:endnote w:type="continuationSeparator" w:id="0">
    <w:p w:rsidR="004A7F16" w:rsidRDefault="004A7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62A" w:rsidRDefault="004A7F16">
    <w:pPr>
      <w:pStyle w:val="Sidefod"/>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fel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DC562A">
                          <w:pPr>
                            <w:pStyle w:val="Ing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felt 5" o:spid="_x0000_s103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VOtgIAALU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" filled="f" stroked="f">
              <v:textbox style="mso-fit-shape-to-text:t" inset=",0,,0">
                <w:txbxContent>
                  <w:p w:rsidR="00DC562A" w:rsidRDefault="00DC562A">
                    <w:pPr>
                      <w:pStyle w:val="Ing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Tekstfel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8F4E7F">
                          <w:pPr>
                            <w:jc w:val="right"/>
                            <w:rPr>
                              <w:b/>
                              <w:bCs/>
                              <w:color w:val="000000" w:themeColor="text1"/>
                              <w:sz w:val="44"/>
                            </w:rPr>
                          </w:pPr>
                          <w:r>
                            <w:rPr>
                              <w:b/>
                              <w:bCs/>
                              <w:color w:val="000000" w:themeColor="text1"/>
                              <w:sz w:val="44"/>
                            </w:rPr>
                            <w:t>10</w:t>
                          </w:r>
                        </w:p>
                        <w:p w:rsidR="008F4E7F" w:rsidRDefault="008F4E7F">
                          <w:pPr>
                            <w:jc w:val="right"/>
                            <w:rPr>
                              <w:b/>
                              <w:bCs/>
                              <w:color w:val="000000" w:themeColor="text1"/>
                              <w:sz w:val="44"/>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felt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vMtgIAAME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" filled="f" stroked="f">
              <v:textbox style="layout-flow:vertical">
                <w:txbxContent>
                  <w:p w:rsidR="00DC562A" w:rsidRDefault="008F4E7F">
                    <w:pPr>
                      <w:jc w:val="right"/>
                      <w:rPr>
                        <w:b/>
                        <w:bCs/>
                        <w:color w:val="000000" w:themeColor="text1"/>
                        <w:sz w:val="44"/>
                      </w:rPr>
                    </w:pPr>
                    <w:r>
                      <w:rPr>
                        <w:b/>
                        <w:bCs/>
                        <w:color w:val="000000" w:themeColor="text1"/>
                        <w:sz w:val="44"/>
                      </w:rPr>
                      <w:t>10</w:t>
                    </w:r>
                  </w:p>
                  <w:p w:rsidR="008F4E7F" w:rsidRDefault="008F4E7F">
                    <w:pPr>
                      <w:jc w:val="right"/>
                      <w:rPr>
                        <w:b/>
                        <w:bCs/>
                        <w:color w:val="000000" w:themeColor="text1"/>
                        <w:sz w:val="44"/>
                      </w:rPr>
                    </w:pP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ktange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41730D94" id="Rektangel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IbIuA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02716642" id="Rektangel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hlw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PpysqGXAgAAMwUAAA4AAAAAAAAAAAAAAAAALgIAAGRycy9lMm9Eb2Mu&#10;eG1sUEsBAi0AFAAGAAgAAAAhAJrjwDndAAAABAEAAA8AAAAAAAAAAAAAAAAA8QQAAGRycy9kb3du&#10;cmV2LnhtbFBLBQYAAAAABAAEAPMAAAD7BQ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8B4865D" id="Rektangel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Elg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dKifhJ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7F16" w:rsidRDefault="004A7F16">
      <w:pPr>
        <w:spacing w:after="0" w:line="240" w:lineRule="auto"/>
      </w:pPr>
      <w:r>
        <w:separator/>
      </w:r>
    </w:p>
  </w:footnote>
  <w:footnote w:type="continuationSeparator" w:id="0">
    <w:p w:rsidR="004A7F16" w:rsidRDefault="004A7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731CE"/>
    <w:multiLevelType w:val="hybridMultilevel"/>
    <w:tmpl w:val="2E946BE0"/>
    <w:lvl w:ilvl="0" w:tplc="7598E5E6">
      <w:start w:val="2"/>
      <w:numFmt w:val="bullet"/>
      <w:lvlText w:val="-"/>
      <w:lvlJc w:val="left"/>
      <w:pPr>
        <w:ind w:left="720" w:hanging="360"/>
      </w:pPr>
      <w:rPr>
        <w:rFonts w:ascii="Arial" w:eastAsiaTheme="minorEastAsia"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CEE1D87"/>
    <w:multiLevelType w:val="multilevel"/>
    <w:tmpl w:val="DA9631C2"/>
    <w:lvl w:ilvl="0">
      <w:numFmt w:val="bullet"/>
      <w:lvlText w:val="-"/>
      <w:lvlJc w:val="left"/>
      <w:pPr>
        <w:ind w:left="720" w:hanging="360"/>
      </w:pPr>
      <w:rPr>
        <w:rFonts w:ascii="Calibri" w:eastAsia="Times New Roman"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1304"/>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FB"/>
    <w:rsid w:val="000D3992"/>
    <w:rsid w:val="001248DA"/>
    <w:rsid w:val="0016706A"/>
    <w:rsid w:val="00175B87"/>
    <w:rsid w:val="001B4972"/>
    <w:rsid w:val="0020451A"/>
    <w:rsid w:val="00244DD3"/>
    <w:rsid w:val="004A7F16"/>
    <w:rsid w:val="004F2C16"/>
    <w:rsid w:val="00503EDB"/>
    <w:rsid w:val="006008D0"/>
    <w:rsid w:val="00657E4F"/>
    <w:rsid w:val="00705FC8"/>
    <w:rsid w:val="00860381"/>
    <w:rsid w:val="008F4E7F"/>
    <w:rsid w:val="00914D30"/>
    <w:rsid w:val="00925CE9"/>
    <w:rsid w:val="009708FB"/>
    <w:rsid w:val="00A9594C"/>
    <w:rsid w:val="00B02E72"/>
    <w:rsid w:val="00B0736E"/>
    <w:rsid w:val="00C2053B"/>
    <w:rsid w:val="00C35FE0"/>
    <w:rsid w:val="00CD4C4C"/>
    <w:rsid w:val="00CE7A55"/>
    <w:rsid w:val="00CE7F2D"/>
    <w:rsid w:val="00D515A0"/>
    <w:rsid w:val="00DC562A"/>
    <w:rsid w:val="00EB424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29373"/>
  <w15:docId w15:val="{F49BF82B-AE95-4C58-BA3B-4F2D08DE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Overskrift1">
    <w:name w:val="heading 1"/>
    <w:basedOn w:val="Normal"/>
    <w:next w:val="Normal"/>
    <w:link w:val="Overskrift1Tegn"/>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Overskrift2">
    <w:name w:val="heading 2"/>
    <w:basedOn w:val="Normal"/>
    <w:next w:val="Normal"/>
    <w:link w:val="Overskrift2Tegn"/>
    <w:uiPriority w:val="9"/>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Overskrift3">
    <w:name w:val="heading 3"/>
    <w:basedOn w:val="Normal"/>
    <w:next w:val="Normal"/>
    <w:link w:val="Overskrift3Tegn"/>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Overskrift4">
    <w:name w:val="heading 4"/>
    <w:basedOn w:val="Normal"/>
    <w:next w:val="Normal"/>
    <w:link w:val="Overskrift4Tegn"/>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Overskrift5">
    <w:name w:val="heading 5"/>
    <w:basedOn w:val="Normal"/>
    <w:next w:val="Normal"/>
    <w:link w:val="Overskrift5Tegn"/>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Overskrift6">
    <w:name w:val="heading 6"/>
    <w:basedOn w:val="Normal"/>
    <w:next w:val="Normal"/>
    <w:link w:val="Overskrift6Tegn"/>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Overskrift7">
    <w:name w:val="heading 7"/>
    <w:basedOn w:val="Normal"/>
    <w:next w:val="Normal"/>
    <w:link w:val="Overskrift7Tegn"/>
    <w:uiPriority w:val="9"/>
    <w:semiHidden/>
    <w:unhideWhenUsed/>
    <w:qFormat/>
    <w:pPr>
      <w:keepNext/>
      <w:keepLines/>
      <w:spacing w:before="200" w:after="0"/>
      <w:outlineLvl w:val="6"/>
    </w:pPr>
    <w:rPr>
      <w:rFonts w:eastAsiaTheme="majorEastAsia" w:cstheme="majorBidi"/>
      <w:b/>
      <w:iCs/>
      <w:color w:val="D1282E" w:themeColor="text2"/>
    </w:rPr>
  </w:style>
  <w:style w:type="paragraph" w:styleId="Overskrift8">
    <w:name w:val="heading 8"/>
    <w:basedOn w:val="Normal"/>
    <w:next w:val="Normal"/>
    <w:link w:val="Overskrift8Tegn"/>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Overskrift9">
    <w:name w:val="heading 9"/>
    <w:basedOn w:val="Normal"/>
    <w:next w:val="Normal"/>
    <w:link w:val="Overskrift9Tegn"/>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Pr>
      <w:rFonts w:asciiTheme="majorHAnsi" w:eastAsiaTheme="majorEastAsia" w:hAnsiTheme="majorHAnsi" w:cstheme="majorBidi"/>
      <w:bCs/>
      <w:caps/>
      <w:color w:val="7A7A7A" w:themeColor="accent1"/>
      <w:sz w:val="28"/>
      <w:szCs w:val="28"/>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bCs/>
      <w:color w:val="7A7A7A" w:themeColor="accent1"/>
      <w:sz w:val="26"/>
      <w:szCs w:val="26"/>
    </w:rPr>
  </w:style>
  <w:style w:type="character" w:customStyle="1" w:styleId="Overskrift3Tegn">
    <w:name w:val="Overskrift 3 Tegn"/>
    <w:basedOn w:val="Standardskrifttypeiafsnit"/>
    <w:link w:val="Overskrift3"/>
    <w:uiPriority w:val="9"/>
    <w:semiHidden/>
    <w:rPr>
      <w:rFonts w:eastAsiaTheme="majorEastAsia" w:cstheme="majorBidi"/>
      <w:b/>
      <w:bCs/>
      <w:caps/>
      <w:color w:val="D1282E" w:themeColor="text2"/>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Cs/>
      <w:i/>
      <w:iCs/>
      <w:color w:val="7A7A7A" w:themeColor="accent1"/>
    </w:rPr>
  </w:style>
  <w:style w:type="character" w:customStyle="1" w:styleId="Overskrift5Tegn">
    <w:name w:val="Overskrift 5 Tegn"/>
    <w:basedOn w:val="Standardskrifttypeiafsnit"/>
    <w:link w:val="Overskrift5"/>
    <w:uiPriority w:val="9"/>
    <w:semiHidden/>
    <w:rPr>
      <w:rFonts w:eastAsiaTheme="majorEastAsia" w:cstheme="majorBidi"/>
      <w:b/>
      <w:color w:val="5B5B5B" w:themeColor="accent1" w:themeShade="BF"/>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i/>
      <w:iCs/>
      <w:color w:val="5B5B5B" w:themeColor="accent1" w:themeShade="BF"/>
    </w:rPr>
  </w:style>
  <w:style w:type="character" w:customStyle="1" w:styleId="Overskrift7Tegn">
    <w:name w:val="Overskrift 7 Tegn"/>
    <w:basedOn w:val="Standardskrifttypeiafsnit"/>
    <w:link w:val="Overskrift7"/>
    <w:uiPriority w:val="9"/>
    <w:semiHidden/>
    <w:rPr>
      <w:rFonts w:eastAsiaTheme="majorEastAsia" w:cstheme="majorBidi"/>
      <w:b/>
      <w:iCs/>
      <w:color w:val="D1282E" w:themeColor="text2"/>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color w:val="7A7A7A" w:themeColor="accent1"/>
      <w:sz w:val="20"/>
      <w:szCs w:val="20"/>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i/>
      <w:iCs/>
      <w:color w:val="5B5B5B" w:themeColor="accent1" w:themeShade="BF"/>
      <w:sz w:val="20"/>
      <w:szCs w:val="20"/>
    </w:rPr>
  </w:style>
  <w:style w:type="paragraph" w:styleId="Billedtekst">
    <w:name w:val="caption"/>
    <w:basedOn w:val="Normal"/>
    <w:next w:val="Normal"/>
    <w:uiPriority w:val="35"/>
    <w:unhideWhenUsed/>
    <w:qFormat/>
    <w:pPr>
      <w:spacing w:line="240" w:lineRule="auto"/>
    </w:pPr>
    <w:rPr>
      <w:bCs/>
      <w:caps/>
      <w:color w:val="7A7A7A" w:themeColor="accent1"/>
      <w:sz w:val="18"/>
      <w:szCs w:val="18"/>
    </w:rPr>
  </w:style>
  <w:style w:type="paragraph" w:styleId="Titel">
    <w:name w:val="Title"/>
    <w:basedOn w:val="Normal"/>
    <w:next w:val="Normal"/>
    <w:link w:val="TitelTegn"/>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elTegn">
    <w:name w:val="Titel Tegn"/>
    <w:basedOn w:val="Standardskrifttypeiafsnit"/>
    <w:link w:val="Titel"/>
    <w:uiPriority w:val="10"/>
    <w:rPr>
      <w:rFonts w:asciiTheme="majorHAnsi" w:eastAsiaTheme="majorEastAsia" w:hAnsiTheme="majorHAnsi" w:cstheme="majorBidi"/>
      <w:caps/>
      <w:color w:val="000000" w:themeColor="text1"/>
      <w:spacing w:val="-20"/>
      <w:kern w:val="28"/>
      <w:sz w:val="72"/>
      <w:szCs w:val="72"/>
    </w:rPr>
  </w:style>
  <w:style w:type="paragraph" w:styleId="Undertitel">
    <w:name w:val="Subtitle"/>
    <w:basedOn w:val="Normal"/>
    <w:next w:val="Normal"/>
    <w:link w:val="UndertitelTegn"/>
    <w:qFormat/>
    <w:pPr>
      <w:numPr>
        <w:ilvl w:val="1"/>
      </w:numPr>
    </w:pPr>
    <w:rPr>
      <w:rFonts w:asciiTheme="majorHAnsi" w:eastAsiaTheme="majorEastAsia" w:hAnsiTheme="majorHAnsi" w:cstheme="majorBidi"/>
      <w:iCs/>
      <w:caps/>
      <w:color w:val="D1282E" w:themeColor="text2"/>
      <w:sz w:val="36"/>
      <w:szCs w:val="36"/>
    </w:rPr>
  </w:style>
  <w:style w:type="character" w:customStyle="1" w:styleId="UndertitelTegn">
    <w:name w:val="Undertitel Tegn"/>
    <w:basedOn w:val="Standardskrifttypeiafsnit"/>
    <w:link w:val="Undertitel"/>
    <w:rPr>
      <w:rFonts w:asciiTheme="majorHAnsi" w:eastAsiaTheme="majorEastAsia" w:hAnsiTheme="majorHAnsi" w:cstheme="majorBidi"/>
      <w:iCs/>
      <w:caps/>
      <w:color w:val="D1282E" w:themeColor="text2"/>
      <w:sz w:val="36"/>
      <w:szCs w:val="36"/>
    </w:rPr>
  </w:style>
  <w:style w:type="character" w:styleId="Strk">
    <w:name w:val="Strong"/>
    <w:basedOn w:val="Standardskrifttypeiafsnit"/>
    <w:qFormat/>
    <w:rPr>
      <w:b/>
      <w:bCs/>
    </w:rPr>
  </w:style>
  <w:style w:type="character" w:styleId="Fremhv">
    <w:name w:val="Emphasis"/>
    <w:basedOn w:val="Standardskrifttypeiafsnit"/>
    <w:uiPriority w:val="20"/>
    <w:qFormat/>
    <w:rPr>
      <w:i/>
      <w:iCs/>
    </w:rPr>
  </w:style>
  <w:style w:type="paragraph" w:styleId="Ingenafstand">
    <w:name w:val="No Spacing"/>
    <w:link w:val="IngenafstandTegn"/>
    <w:uiPriority w:val="1"/>
    <w:qFormat/>
    <w:pPr>
      <w:spacing w:after="0" w:line="240" w:lineRule="auto"/>
    </w:pPr>
  </w:style>
  <w:style w:type="character" w:customStyle="1" w:styleId="IngenafstandTegn">
    <w:name w:val="Ingen afstand Tegn"/>
    <w:basedOn w:val="Standardskrifttypeiafsnit"/>
    <w:link w:val="Ingenafstand"/>
    <w:uiPriority w:val="1"/>
  </w:style>
  <w:style w:type="paragraph" w:styleId="Listeafsnit">
    <w:name w:val="List Paragraph"/>
    <w:basedOn w:val="Normal"/>
    <w:qFormat/>
    <w:pPr>
      <w:ind w:left="720"/>
      <w:contextualSpacing/>
    </w:pPr>
  </w:style>
  <w:style w:type="paragraph" w:styleId="Citat">
    <w:name w:val="Quote"/>
    <w:basedOn w:val="Normal"/>
    <w:next w:val="Normal"/>
    <w:link w:val="CitatTegn"/>
    <w:uiPriority w:val="29"/>
    <w:qFormat/>
    <w:pPr>
      <w:spacing w:line="360" w:lineRule="auto"/>
    </w:pPr>
    <w:rPr>
      <w:i/>
      <w:iCs/>
      <w:color w:val="7A7A7A" w:themeColor="accent1"/>
      <w:sz w:val="28"/>
    </w:rPr>
  </w:style>
  <w:style w:type="character" w:customStyle="1" w:styleId="CitatTegn">
    <w:name w:val="Citat Tegn"/>
    <w:basedOn w:val="Standardskrifttypeiafsnit"/>
    <w:link w:val="Citat"/>
    <w:uiPriority w:val="29"/>
    <w:rPr>
      <w:i/>
      <w:iCs/>
      <w:color w:val="7A7A7A" w:themeColor="accent1"/>
      <w:sz w:val="28"/>
    </w:rPr>
  </w:style>
  <w:style w:type="paragraph" w:styleId="Strktcitat">
    <w:name w:val="Intense Quote"/>
    <w:basedOn w:val="Normal"/>
    <w:next w:val="Normal"/>
    <w:link w:val="StrktcitatTegn"/>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StrktcitatTegn">
    <w:name w:val="Stærkt citat Tegn"/>
    <w:basedOn w:val="Standardskrifttypeiafsnit"/>
    <w:link w:val="Strktcitat"/>
    <w:uiPriority w:val="30"/>
    <w:rPr>
      <w:b/>
      <w:bCs/>
      <w:i/>
      <w:iCs/>
      <w:color w:val="7F7F7F" w:themeColor="text1" w:themeTint="80"/>
      <w:sz w:val="26"/>
    </w:rPr>
  </w:style>
  <w:style w:type="character" w:styleId="Svagfremhvning">
    <w:name w:val="Subtle Emphasis"/>
    <w:basedOn w:val="Standardskrifttypeiafsnit"/>
    <w:uiPriority w:val="19"/>
    <w:qFormat/>
    <w:rPr>
      <w:i/>
      <w:iCs/>
      <w:color w:val="7A7A7A" w:themeColor="accent1"/>
    </w:rPr>
  </w:style>
  <w:style w:type="character" w:styleId="Kraftigfremhvning">
    <w:name w:val="Intense Emphasis"/>
    <w:basedOn w:val="Standardskrifttypeiafsnit"/>
    <w:uiPriority w:val="21"/>
    <w:qFormat/>
    <w:rPr>
      <w:b/>
      <w:bCs/>
      <w:i/>
      <w:iCs/>
      <w:color w:val="D1282E" w:themeColor="text2"/>
    </w:rPr>
  </w:style>
  <w:style w:type="character" w:styleId="Svaghenvisning">
    <w:name w:val="Subtle Reference"/>
    <w:basedOn w:val="Standardskrifttypeiafsnit"/>
    <w:uiPriority w:val="31"/>
    <w:qFormat/>
    <w:rPr>
      <w:rFonts w:asciiTheme="minorHAnsi" w:hAnsiTheme="minorHAnsi"/>
      <w:smallCaps/>
      <w:color w:val="F5C201" w:themeColor="accent2"/>
      <w:sz w:val="22"/>
      <w:u w:val="none"/>
    </w:rPr>
  </w:style>
  <w:style w:type="character" w:styleId="Kraftighenvisning">
    <w:name w:val="Intense Reference"/>
    <w:basedOn w:val="Standardskrifttypeiafsnit"/>
    <w:uiPriority w:val="32"/>
    <w:qFormat/>
    <w:rPr>
      <w:rFonts w:asciiTheme="minorHAnsi" w:hAnsiTheme="minorHAnsi"/>
      <w:b/>
      <w:bCs/>
      <w:caps/>
      <w:color w:val="F5C201" w:themeColor="accent2"/>
      <w:spacing w:val="5"/>
      <w:sz w:val="22"/>
      <w:u w:val="single"/>
    </w:rPr>
  </w:style>
  <w:style w:type="character" w:styleId="Bogenstitel">
    <w:name w:val="Book Title"/>
    <w:basedOn w:val="Standardskrifttypeiafsnit"/>
    <w:uiPriority w:val="33"/>
    <w:qFormat/>
    <w:rPr>
      <w:rFonts w:asciiTheme="minorHAnsi" w:hAnsiTheme="minorHAnsi"/>
      <w:b/>
      <w:bCs/>
      <w:caps/>
      <w:color w:val="3D3D3D" w:themeColor="accent1" w:themeShade="80"/>
      <w:spacing w:val="5"/>
      <w:sz w:val="22"/>
    </w:rPr>
  </w:style>
  <w:style w:type="paragraph" w:styleId="Overskrift">
    <w:name w:val="TOC Heading"/>
    <w:basedOn w:val="Overskrift1"/>
    <w:next w:val="Normal"/>
    <w:uiPriority w:val="39"/>
    <w:semiHidden/>
    <w:unhideWhenUsed/>
    <w:qFormat/>
    <w:pPr>
      <w:outlineLvl w:val="9"/>
    </w:pPr>
  </w:style>
  <w:style w:type="paragraph" w:styleId="Markeringsbobletekst">
    <w:name w:val="Balloon Text"/>
    <w:basedOn w:val="Normal"/>
    <w:link w:val="MarkeringsbobletekstTegn"/>
    <w:uiPriority w:val="99"/>
    <w:semiHidden/>
    <w:unhideWhenUs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Pr>
      <w:rFonts w:ascii="Tahoma" w:hAnsi="Tahoma" w:cs="Tahoma"/>
      <w:sz w:val="16"/>
      <w:szCs w:val="16"/>
    </w:rPr>
  </w:style>
  <w:style w:type="character" w:styleId="Pladsholdertekst">
    <w:name w:val="Placeholder Text"/>
    <w:basedOn w:val="Standardskrifttypeiafsnit"/>
    <w:uiPriority w:val="99"/>
    <w:rPr>
      <w:color w:val="808080"/>
    </w:rPr>
  </w:style>
  <w:style w:type="paragraph" w:styleId="Sidehoved">
    <w:name w:val="header"/>
    <w:basedOn w:val="Normal"/>
    <w:link w:val="SidehovedTegn"/>
    <w:uiPriority w:val="99"/>
    <w:unhideWhenUsed/>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unhideWhenUsed/>
    <w:pPr>
      <w:tabs>
        <w:tab w:val="center" w:pos="4680"/>
        <w:tab w:val="right" w:pos="9360"/>
      </w:tabs>
      <w:spacing w:after="0" w:line="240" w:lineRule="auto"/>
    </w:pPr>
  </w:style>
  <w:style w:type="character" w:customStyle="1" w:styleId="SidefodTegn">
    <w:name w:val="Sidefod Tegn"/>
    <w:basedOn w:val="Standardskrifttypeiafsnit"/>
    <w:link w:val="Sidefod"/>
    <w:uiPriority w:val="99"/>
  </w:style>
  <w:style w:type="table" w:styleId="Tabel-Gitter">
    <w:name w:val="Table Grid"/>
    <w:basedOn w:val="Tabel-Normal"/>
    <w:uiPriority w:val="59"/>
    <w:unhideWhenUsed/>
    <w:rsid w:val="00EB4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292980">
      <w:bodyDiv w:val="1"/>
      <w:marLeft w:val="0"/>
      <w:marRight w:val="0"/>
      <w:marTop w:val="0"/>
      <w:marBottom w:val="0"/>
      <w:divBdr>
        <w:top w:val="none" w:sz="0" w:space="0" w:color="auto"/>
        <w:left w:val="none" w:sz="0" w:space="0" w:color="auto"/>
        <w:bottom w:val="none" w:sz="0" w:space="0" w:color="auto"/>
        <w:right w:val="none" w:sz="0" w:space="0" w:color="auto"/>
      </w:divBdr>
    </w:div>
    <w:div w:id="772434229">
      <w:bodyDiv w:val="1"/>
      <w:marLeft w:val="0"/>
      <w:marRight w:val="0"/>
      <w:marTop w:val="0"/>
      <w:marBottom w:val="0"/>
      <w:divBdr>
        <w:top w:val="none" w:sz="0" w:space="0" w:color="auto"/>
        <w:left w:val="none" w:sz="0" w:space="0" w:color="auto"/>
        <w:bottom w:val="none" w:sz="0" w:space="0" w:color="auto"/>
        <w:right w:val="none" w:sz="0" w:space="0" w:color="auto"/>
      </w:divBdr>
    </w:div>
    <w:div w:id="797913613">
      <w:bodyDiv w:val="1"/>
      <w:marLeft w:val="0"/>
      <w:marRight w:val="0"/>
      <w:marTop w:val="0"/>
      <w:marBottom w:val="0"/>
      <w:divBdr>
        <w:top w:val="none" w:sz="0" w:space="0" w:color="auto"/>
        <w:left w:val="none" w:sz="0" w:space="0" w:color="auto"/>
        <w:bottom w:val="none" w:sz="0" w:space="0" w:color="auto"/>
        <w:right w:val="none" w:sz="0" w:space="0" w:color="auto"/>
      </w:divBdr>
    </w:div>
    <w:div w:id="815073370">
      <w:bodyDiv w:val="1"/>
      <w:marLeft w:val="0"/>
      <w:marRight w:val="0"/>
      <w:marTop w:val="0"/>
      <w:marBottom w:val="0"/>
      <w:divBdr>
        <w:top w:val="none" w:sz="0" w:space="0" w:color="auto"/>
        <w:left w:val="none" w:sz="0" w:space="0" w:color="auto"/>
        <w:bottom w:val="none" w:sz="0" w:space="0" w:color="auto"/>
        <w:right w:val="none" w:sz="0" w:space="0" w:color="auto"/>
      </w:divBdr>
    </w:div>
    <w:div w:id="1497763946">
      <w:bodyDiv w:val="1"/>
      <w:marLeft w:val="0"/>
      <w:marRight w:val="0"/>
      <w:marTop w:val="0"/>
      <w:marBottom w:val="0"/>
      <w:divBdr>
        <w:top w:val="none" w:sz="0" w:space="0" w:color="auto"/>
        <w:left w:val="none" w:sz="0" w:space="0" w:color="auto"/>
        <w:bottom w:val="none" w:sz="0" w:space="0" w:color="auto"/>
        <w:right w:val="none" w:sz="0" w:space="0" w:color="auto"/>
      </w:divBdr>
    </w:div>
    <w:div w:id="185179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l\AppData\Roaming\Microsoft\Templates\Rapport%20(designet%20Essent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233839C3B642AB8167F7FC3C9A9899"/>
        <w:category>
          <w:name w:val="Generelt"/>
          <w:gallery w:val="placeholder"/>
        </w:category>
        <w:types>
          <w:type w:val="bbPlcHdr"/>
        </w:types>
        <w:behaviors>
          <w:behavior w:val="content"/>
        </w:behaviors>
        <w:guid w:val="{E3802D45-7653-4DC2-9E95-4DFB07E37C6D}"/>
      </w:docPartPr>
      <w:docPartBody>
        <w:p w:rsidR="00000000" w:rsidRDefault="00F67D46">
          <w:pPr>
            <w:pStyle w:val="EC233839C3B642AB8167F7FC3C9A9899"/>
          </w:pPr>
          <w:r>
            <w:t>[Dokumenttitel]</w:t>
          </w:r>
        </w:p>
      </w:docPartBody>
    </w:docPart>
    <w:docPart>
      <w:docPartPr>
        <w:name w:val="79CA97C5ACE74E68A61422F9D01C8C15"/>
        <w:category>
          <w:name w:val="Generelt"/>
          <w:gallery w:val="placeholder"/>
        </w:category>
        <w:types>
          <w:type w:val="bbPlcHdr"/>
        </w:types>
        <w:behaviors>
          <w:behavior w:val="content"/>
        </w:behaviors>
        <w:guid w:val="{6386B9A2-BA53-43C0-A70A-4B8194CD3CCC}"/>
      </w:docPartPr>
      <w:docPartBody>
        <w:p w:rsidR="00000000" w:rsidRDefault="00F67D46">
          <w:pPr>
            <w:pStyle w:val="79CA97C5ACE74E68A61422F9D01C8C15"/>
          </w:pPr>
          <w:r>
            <w:t>[Skriv undertitlen på dokumentet]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D46"/>
    <w:rsid w:val="00F67D4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Overskrift2">
    <w:name w:val="heading 2"/>
    <w:basedOn w:val="Normal"/>
    <w:next w:val="Normal"/>
    <w:link w:val="Overskrift2Tegn"/>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Overskrift3">
    <w:name w:val="heading 3"/>
    <w:basedOn w:val="Normal"/>
    <w:next w:val="Normal"/>
    <w:link w:val="Overskrift3Tegn"/>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C233839C3B642AB8167F7FC3C9A9899">
    <w:name w:val="EC233839C3B642AB8167F7FC3C9A9899"/>
  </w:style>
  <w:style w:type="paragraph" w:customStyle="1" w:styleId="79CA97C5ACE74E68A61422F9D01C8C15">
    <w:name w:val="79CA97C5ACE74E68A61422F9D01C8C15"/>
  </w:style>
  <w:style w:type="character" w:customStyle="1" w:styleId="Overskrift1Tegn">
    <w:name w:val="Overskrift 1 Tegn"/>
    <w:basedOn w:val="Standardskrifttypeiafsnit"/>
    <w:link w:val="Overskrift1"/>
    <w:uiPriority w:val="9"/>
    <w:rPr>
      <w:rFonts w:asciiTheme="majorHAnsi" w:eastAsiaTheme="majorEastAsia" w:hAnsiTheme="majorHAnsi" w:cstheme="majorBidi"/>
      <w:bCs/>
      <w:caps/>
      <w:color w:val="4472C4" w:themeColor="accent1"/>
      <w:sz w:val="28"/>
      <w:szCs w:val="28"/>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bCs/>
      <w:color w:val="4472C4" w:themeColor="accent1"/>
      <w:sz w:val="26"/>
      <w:szCs w:val="26"/>
    </w:rPr>
  </w:style>
  <w:style w:type="character" w:customStyle="1" w:styleId="Overskrift3Tegn">
    <w:name w:val="Overskrift 3 Tegn"/>
    <w:basedOn w:val="Standardskrifttypeiafsnit"/>
    <w:link w:val="Overskrift3"/>
    <w:uiPriority w:val="9"/>
    <w:rPr>
      <w:rFonts w:eastAsiaTheme="majorEastAsia" w:cstheme="majorBidi"/>
      <w:b/>
      <w:bCs/>
      <w:caps/>
      <w:color w:val="44546A" w:themeColor="text2"/>
    </w:rPr>
  </w:style>
  <w:style w:type="paragraph" w:customStyle="1" w:styleId="81B6D950360C408D84A6CB77D37D6DD6">
    <w:name w:val="81B6D950360C408D84A6CB77D37D6D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FD39605-DC8D-4A00-84E9-19068BB08C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(designet Essentiel).dotx</Template>
  <TotalTime>4438</TotalTime>
  <Pages>12</Pages>
  <Words>1243</Words>
  <Characters>7584</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Inception phase</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phase</dc:title>
  <dc:subject>Uge 44</dc:subject>
  <dc:creator>Nikolai Christiansen</dc:creator>
  <cp:keywords/>
  <cp:lastModifiedBy>Nikolai Sjøholm Christiansen</cp:lastModifiedBy>
  <cp:revision>8</cp:revision>
  <dcterms:created xsi:type="dcterms:W3CDTF">2017-11-08T11:49:00Z</dcterms:created>
  <dcterms:modified xsi:type="dcterms:W3CDTF">2017-11-11T13:57:00Z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